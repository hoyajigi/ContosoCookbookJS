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3C3" w:rsidRPr="00717A8E" w:rsidRDefault="002573C3" w:rsidP="002573C3">
      <w:pPr>
        <w:rPr>
          <w:noProof/>
          <w:vanish/>
          <w:lang w:eastAsia="es-AR"/>
          <w:specVanish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highlight w:val="yellow"/>
        </w:rPr>
        <w:t xml:space="preserve"> </w:t>
      </w: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pStyle w:val="HOLTitle1"/>
        <w:rPr>
          <w:noProof/>
        </w:rPr>
      </w:pPr>
      <w:r w:rsidRPr="00D54414">
        <w:rPr>
          <w:noProof/>
        </w:rPr>
        <w:t>Hands-On Lab</w:t>
      </w:r>
    </w:p>
    <w:p w:rsidR="002573C3" w:rsidRPr="00D54414" w:rsidRDefault="008A6E89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>Creating a Windows 8 Metro style app</w:t>
      </w:r>
    </w:p>
    <w:p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1835C9">
      <w:pPr>
        <w:pStyle w:val="Bodynoindent"/>
        <w:rPr>
          <w:noProof/>
        </w:rPr>
      </w:pPr>
      <w:r>
        <w:rPr>
          <w:noProof/>
        </w:rPr>
        <w:t>Lab version:</w:t>
      </w:r>
      <w:r w:rsidRPr="001835C9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>1.0.0</w:t>
      </w:r>
    </w:p>
    <w:p w:rsidR="001835C9" w:rsidRPr="00D54414" w:rsidRDefault="001835C9" w:rsidP="001835C9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  <w:r w:rsidRPr="001835C9">
        <w:rPr>
          <w:rFonts w:ascii="Arial" w:eastAsia="Batang" w:hAnsi="Arial" w:cs="Times New Roman"/>
          <w:noProof/>
          <w:szCs w:val="20"/>
          <w:lang w:eastAsia="ko-KR"/>
        </w:rPr>
        <w:t>Last updated:</w:t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begin"/>
      </w:r>
      <w:r w:rsidRPr="001835C9">
        <w:rPr>
          <w:rFonts w:ascii="Arial" w:eastAsia="Batang" w:hAnsi="Arial" w:cs="Times New Roman"/>
          <w:noProof/>
          <w:szCs w:val="20"/>
          <w:lang w:eastAsia="ko-KR"/>
        </w:rPr>
        <w:instrText xml:space="preserve"> DATE \@ "M/d/yyyy" </w:instrTex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separate"/>
      </w:r>
      <w:r w:rsidR="004322EA">
        <w:rPr>
          <w:rFonts w:ascii="Arial" w:eastAsia="Batang" w:hAnsi="Arial" w:cs="Times New Roman"/>
          <w:noProof/>
          <w:szCs w:val="20"/>
          <w:lang w:eastAsia="ko-KR"/>
        </w:rPr>
        <w:t>6/19/2012</w: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end"/>
      </w:r>
    </w:p>
    <w:p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Default="002573C3" w:rsidP="002573C3">
      <w:pPr>
        <w:rPr>
          <w:noProof/>
        </w:rPr>
      </w:pPr>
      <w:r w:rsidRPr="00D54414">
        <w:rPr>
          <w:noProof/>
          <w:lang w:bidi="he-IL"/>
        </w:rPr>
        <w:drawing>
          <wp:inline distT="0" distB="0" distL="0" distR="0" wp14:anchorId="0228A22C" wp14:editId="6BE21533">
            <wp:extent cx="3467100" cy="85725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DD4" w:rsidRDefault="002573C3">
      <w:pPr>
        <w:pStyle w:val="TOC1"/>
      </w:pPr>
      <w:r w:rsidRPr="00D54414">
        <w:br w:type="page"/>
      </w:r>
      <w:bookmarkStart w:id="0" w:name="_Toc168302996"/>
      <w:bookmarkStart w:id="1" w:name="_Toc168399728"/>
      <w:r w:rsidRPr="00D54414">
        <w:lastRenderedPageBreak/>
        <w:t>Contents</w:t>
      </w:r>
      <w:bookmarkEnd w:id="0"/>
      <w:bookmarkEnd w:id="1"/>
      <w:r w:rsidR="00090860">
        <w:fldChar w:fldCharType="begin"/>
      </w:r>
      <w:r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:rsidR="00F43DD4" w:rsidRDefault="006F106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6940326" w:history="1">
        <w:r w:rsidR="00F43DD4" w:rsidRPr="00E84553">
          <w:rPr>
            <w:rStyle w:val="Hyperlink"/>
          </w:rPr>
          <w:t>Overview</w:t>
        </w:r>
        <w:r w:rsidR="00F43DD4">
          <w:rPr>
            <w:webHidden/>
          </w:rPr>
          <w:tab/>
        </w:r>
        <w:r w:rsidR="00F43DD4">
          <w:rPr>
            <w:webHidden/>
          </w:rPr>
          <w:fldChar w:fldCharType="begin"/>
        </w:r>
        <w:r w:rsidR="00F43DD4">
          <w:rPr>
            <w:webHidden/>
          </w:rPr>
          <w:instrText xml:space="preserve"> PAGEREF _Toc326940326 \h </w:instrText>
        </w:r>
        <w:r w:rsidR="00F43DD4">
          <w:rPr>
            <w:webHidden/>
          </w:rPr>
        </w:r>
        <w:r w:rsidR="00F43DD4">
          <w:rPr>
            <w:webHidden/>
          </w:rPr>
          <w:fldChar w:fldCharType="separate"/>
        </w:r>
        <w:r w:rsidR="00F43DD4">
          <w:rPr>
            <w:webHidden/>
          </w:rPr>
          <w:t>3</w:t>
        </w:r>
        <w:r w:rsidR="00F43DD4">
          <w:rPr>
            <w:webHidden/>
          </w:rPr>
          <w:fldChar w:fldCharType="end"/>
        </w:r>
      </w:hyperlink>
    </w:p>
    <w:p w:rsidR="00F43DD4" w:rsidRDefault="006F106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6940327" w:history="1">
        <w:r w:rsidR="00F43DD4" w:rsidRPr="00E84553">
          <w:rPr>
            <w:rStyle w:val="Hyperlink"/>
            <w:rFonts w:eastAsia="Arial Unicode MS"/>
          </w:rPr>
          <w:t>Exercise 1: Create a Metro style app</w:t>
        </w:r>
        <w:r w:rsidR="00F43DD4">
          <w:rPr>
            <w:webHidden/>
          </w:rPr>
          <w:tab/>
        </w:r>
        <w:r w:rsidR="00F43DD4">
          <w:rPr>
            <w:webHidden/>
          </w:rPr>
          <w:fldChar w:fldCharType="begin"/>
        </w:r>
        <w:r w:rsidR="00F43DD4">
          <w:rPr>
            <w:webHidden/>
          </w:rPr>
          <w:instrText xml:space="preserve"> PAGEREF _Toc326940327 \h </w:instrText>
        </w:r>
        <w:r w:rsidR="00F43DD4">
          <w:rPr>
            <w:webHidden/>
          </w:rPr>
        </w:r>
        <w:r w:rsidR="00F43DD4">
          <w:rPr>
            <w:webHidden/>
          </w:rPr>
          <w:fldChar w:fldCharType="separate"/>
        </w:r>
        <w:r w:rsidR="00F43DD4">
          <w:rPr>
            <w:webHidden/>
          </w:rPr>
          <w:t>4</w:t>
        </w:r>
        <w:r w:rsidR="00F43DD4">
          <w:rPr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28" w:history="1">
        <w:r w:rsidR="00F43DD4" w:rsidRPr="00E84553">
          <w:rPr>
            <w:rStyle w:val="Hyperlink"/>
            <w:noProof/>
          </w:rPr>
          <w:t>Task 1 – Create the Project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_Toc326940328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4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29" w:history="1">
        <w:r w:rsidR="00F43DD4" w:rsidRPr="00E84553">
          <w:rPr>
            <w:rStyle w:val="Hyperlink"/>
            <w:noProof/>
          </w:rPr>
          <w:t>Task 2 – Familiarize Yourself with the Project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_Toc326940329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8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30" w:history="1">
        <w:r w:rsidR="00F43DD4" w:rsidRPr="00E84553">
          <w:rPr>
            <w:rStyle w:val="Hyperlink"/>
            <w:noProof/>
          </w:rPr>
          <w:t>Task 3 – Customize the Start Page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_Toc326940330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8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31" w:history="1">
        <w:r w:rsidR="00F43DD4" w:rsidRPr="00E84553">
          <w:rPr>
            <w:rStyle w:val="Hyperlink"/>
            <w:noProof/>
          </w:rPr>
          <w:t>Task 4 – Customize the Branding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_Toc326940331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9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6940332" w:history="1">
        <w:r w:rsidR="00F43DD4" w:rsidRPr="00E84553">
          <w:rPr>
            <w:rStyle w:val="Hyperlink"/>
            <w:rFonts w:eastAsia="Arial Unicode MS"/>
          </w:rPr>
          <w:t>Exercise 2: Load Recipe Data</w:t>
        </w:r>
        <w:r w:rsidR="00F43DD4">
          <w:rPr>
            <w:webHidden/>
          </w:rPr>
          <w:tab/>
        </w:r>
        <w:r w:rsidR="00F43DD4">
          <w:rPr>
            <w:webHidden/>
          </w:rPr>
          <w:fldChar w:fldCharType="begin"/>
        </w:r>
        <w:r w:rsidR="00F43DD4">
          <w:rPr>
            <w:webHidden/>
          </w:rPr>
          <w:instrText xml:space="preserve"> PAGEREF _Toc326940332 \h </w:instrText>
        </w:r>
        <w:r w:rsidR="00F43DD4">
          <w:rPr>
            <w:webHidden/>
          </w:rPr>
        </w:r>
        <w:r w:rsidR="00F43DD4">
          <w:rPr>
            <w:webHidden/>
          </w:rPr>
          <w:fldChar w:fldCharType="separate"/>
        </w:r>
        <w:r w:rsidR="00F43DD4">
          <w:rPr>
            <w:webHidden/>
          </w:rPr>
          <w:t>11</w:t>
        </w:r>
        <w:r w:rsidR="00F43DD4">
          <w:rPr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33" w:history="1">
        <w:r w:rsidR="00F43DD4" w:rsidRPr="00E84553">
          <w:rPr>
            <w:rStyle w:val="Hyperlink"/>
            <w:noProof/>
          </w:rPr>
          <w:t>Task 1 – Import Recipe Data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_Toc326940333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11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34" w:history="1">
        <w:r w:rsidR="00F43DD4" w:rsidRPr="00E84553">
          <w:rPr>
            <w:rStyle w:val="Hyperlink"/>
            <w:noProof/>
          </w:rPr>
          <w:t>Task 2 – Load Recipe Data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_Toc326940334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11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35" w:history="1">
        <w:r w:rsidR="00F43DD4" w:rsidRPr="00E84553">
          <w:rPr>
            <w:rStyle w:val="Hyperlink"/>
            <w:noProof/>
          </w:rPr>
          <w:t>Task 3 – Test the Results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_Toc326940335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12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6940336" w:history="1">
        <w:r w:rsidR="00F43DD4" w:rsidRPr="00E84553">
          <w:rPr>
            <w:rStyle w:val="Hyperlink"/>
          </w:rPr>
          <w:t>Exercise 3: Customize the UI</w:t>
        </w:r>
        <w:r w:rsidR="00F43DD4">
          <w:rPr>
            <w:webHidden/>
          </w:rPr>
          <w:tab/>
        </w:r>
        <w:r w:rsidR="00F43DD4">
          <w:rPr>
            <w:webHidden/>
          </w:rPr>
          <w:fldChar w:fldCharType="begin"/>
        </w:r>
        <w:r w:rsidR="00F43DD4">
          <w:rPr>
            <w:webHidden/>
          </w:rPr>
          <w:instrText xml:space="preserve"> PAGEREF _Toc326940336 \h </w:instrText>
        </w:r>
        <w:r w:rsidR="00F43DD4">
          <w:rPr>
            <w:webHidden/>
          </w:rPr>
        </w:r>
        <w:r w:rsidR="00F43DD4">
          <w:rPr>
            <w:webHidden/>
          </w:rPr>
          <w:fldChar w:fldCharType="separate"/>
        </w:r>
        <w:r w:rsidR="00F43DD4">
          <w:rPr>
            <w:webHidden/>
          </w:rPr>
          <w:t>13</w:t>
        </w:r>
        <w:r w:rsidR="00F43DD4">
          <w:rPr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37" w:history="1">
        <w:r w:rsidR="00F43DD4" w:rsidRPr="00E84553">
          <w:rPr>
            <w:rStyle w:val="Hyperlink"/>
            <w:noProof/>
          </w:rPr>
          <w:t>Task 1 – Modify the Start Page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_Toc326940337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13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38" w:history="1">
        <w:r w:rsidR="00F43DD4" w:rsidRPr="00E84553">
          <w:rPr>
            <w:rStyle w:val="Hyperlink"/>
            <w:noProof/>
          </w:rPr>
          <w:t>Task 2 – Modify the Group-Detail Page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_Toc326940338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15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940339" w:history="1">
        <w:r w:rsidR="00F43DD4" w:rsidRPr="00E84553">
          <w:rPr>
            <w:rStyle w:val="Hyperlink"/>
            <w:noProof/>
          </w:rPr>
          <w:t>Task 3 – Modify the Item-Detail Page</w:t>
        </w:r>
        <w:r w:rsidR="00F43DD4">
          <w:rPr>
            <w:noProof/>
            <w:webHidden/>
          </w:rPr>
          <w:tab/>
        </w:r>
        <w:r w:rsidR="00F43DD4">
          <w:rPr>
            <w:noProof/>
            <w:webHidden/>
          </w:rPr>
          <w:fldChar w:fldCharType="begin"/>
        </w:r>
        <w:r w:rsidR="00F43DD4">
          <w:rPr>
            <w:noProof/>
            <w:webHidden/>
          </w:rPr>
          <w:instrText xml:space="preserve"> PAGEREF _Toc326940339 \h </w:instrText>
        </w:r>
        <w:r w:rsidR="00F43DD4">
          <w:rPr>
            <w:noProof/>
            <w:webHidden/>
          </w:rPr>
        </w:r>
        <w:r w:rsidR="00F43DD4">
          <w:rPr>
            <w:noProof/>
            <w:webHidden/>
          </w:rPr>
          <w:fldChar w:fldCharType="separate"/>
        </w:r>
        <w:r w:rsidR="00F43DD4">
          <w:rPr>
            <w:noProof/>
            <w:webHidden/>
          </w:rPr>
          <w:t>16</w:t>
        </w:r>
        <w:r w:rsidR="00F43DD4">
          <w:rPr>
            <w:noProof/>
            <w:webHidden/>
          </w:rPr>
          <w:fldChar w:fldCharType="end"/>
        </w:r>
      </w:hyperlink>
    </w:p>
    <w:p w:rsidR="00F43DD4" w:rsidRDefault="006F106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6940340" w:history="1">
        <w:r w:rsidR="00F43DD4" w:rsidRPr="00E84553">
          <w:rPr>
            <w:rStyle w:val="Hyperlink"/>
          </w:rPr>
          <w:t>Summary</w:t>
        </w:r>
        <w:r w:rsidR="00F43DD4">
          <w:rPr>
            <w:webHidden/>
          </w:rPr>
          <w:tab/>
        </w:r>
        <w:r w:rsidR="00F43DD4">
          <w:rPr>
            <w:webHidden/>
          </w:rPr>
          <w:fldChar w:fldCharType="begin"/>
        </w:r>
        <w:r w:rsidR="00F43DD4">
          <w:rPr>
            <w:webHidden/>
          </w:rPr>
          <w:instrText xml:space="preserve"> PAGEREF _Toc326940340 \h </w:instrText>
        </w:r>
        <w:r w:rsidR="00F43DD4">
          <w:rPr>
            <w:webHidden/>
          </w:rPr>
        </w:r>
        <w:r w:rsidR="00F43DD4">
          <w:rPr>
            <w:webHidden/>
          </w:rPr>
          <w:fldChar w:fldCharType="separate"/>
        </w:r>
        <w:r w:rsidR="00F43DD4">
          <w:rPr>
            <w:webHidden/>
          </w:rPr>
          <w:t>20</w:t>
        </w:r>
        <w:r w:rsidR="00F43DD4">
          <w:rPr>
            <w:webHidden/>
          </w:rPr>
          <w:fldChar w:fldCharType="end"/>
        </w:r>
      </w:hyperlink>
    </w:p>
    <w:p w:rsidR="002573C3" w:rsidRPr="00D54414" w:rsidRDefault="00090860" w:rsidP="002573C3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p w:rsidR="007513B5" w:rsidRDefault="007513B5" w:rsidP="006A0032">
      <w:pPr>
        <w:pStyle w:val="ppTopic"/>
        <w:rPr>
          <w:rFonts w:eastAsia="Arial Unicode MS"/>
          <w:noProof/>
        </w:rPr>
      </w:pPr>
    </w:p>
    <w:bookmarkStart w:id="2" w:name="_Toc326940326" w:displacedByCustomXml="next"/>
    <w:sdt>
      <w:sdt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EndPr/>
      <w:sdtContent>
        <w:p w:rsidR="006A0032" w:rsidRDefault="006A0032" w:rsidP="006A0032">
          <w:pPr>
            <w:pStyle w:val="ppTopic"/>
          </w:pPr>
          <w:r>
            <w:t>Overview</w:t>
          </w:r>
        </w:p>
      </w:sdtContent>
    </w:sdt>
    <w:bookmarkEnd w:id="2" w:displacedByCustomXml="prev"/>
    <w:p w:rsidR="006A0032" w:rsidRPr="006A0032" w:rsidRDefault="006A0032" w:rsidP="006A0032">
      <w:pPr>
        <w:pStyle w:val="ppBodyText"/>
      </w:pPr>
    </w:p>
    <w:p w:rsidR="008A6E89" w:rsidRDefault="008A6E89" w:rsidP="00EE3D42">
      <w:pPr>
        <w:pStyle w:val="ppBodyText"/>
        <w:numPr>
          <w:ilvl w:val="1"/>
          <w:numId w:val="36"/>
        </w:numPr>
      </w:pPr>
      <w:proofErr w:type="spellStart"/>
      <w:r>
        <w:t>Contoso</w:t>
      </w:r>
      <w:proofErr w:type="spellEnd"/>
      <w:r>
        <w:t xml:space="preserve"> Cookbook is a series of hands on labs designed to immerse you into Windows 8 Metro style app development.    Through this series, you will create a beautiful, functional, real world, Metro style app that leverages some of the new key fe</w:t>
      </w:r>
      <w:r w:rsidR="00EE3D42">
        <w:t xml:space="preserve">atures available in Windows 8. </w:t>
      </w:r>
      <w:r>
        <w:t xml:space="preserve">By the end of the series, you will know how to build an application that demonstrates some of the key characteristics of a great Metro style app, including: </w:t>
      </w:r>
    </w:p>
    <w:p w:rsidR="008A6E89" w:rsidRDefault="008A6E89" w:rsidP="008A6E89">
      <w:pPr>
        <w:pStyle w:val="ppBodyText"/>
        <w:numPr>
          <w:ilvl w:val="0"/>
          <w:numId w:val="37"/>
        </w:numPr>
      </w:pPr>
      <w:r>
        <w:t xml:space="preserve">A </w:t>
      </w:r>
      <w:r w:rsidR="00BC5B20">
        <w:t xml:space="preserve">“Metro” </w:t>
      </w:r>
      <w:r>
        <w:t xml:space="preserve">user experience that leverages the signature Windows 8 controls such as </w:t>
      </w:r>
      <w:proofErr w:type="spellStart"/>
      <w:r w:rsidR="00060AE5">
        <w:t>ListV</w:t>
      </w:r>
      <w:r w:rsidR="0055546B">
        <w:t>iew</w:t>
      </w:r>
      <w:proofErr w:type="spellEnd"/>
      <w:r w:rsidR="0055546B">
        <w:t xml:space="preserve">, </w:t>
      </w:r>
      <w:proofErr w:type="spellStart"/>
      <w:r w:rsidR="001D7777">
        <w:t>AppB</w:t>
      </w:r>
      <w:r>
        <w:t>ar</w:t>
      </w:r>
      <w:proofErr w:type="spellEnd"/>
      <w:r>
        <w:t xml:space="preserve">, and Semantic Zoom.    </w:t>
      </w:r>
    </w:p>
    <w:p w:rsidR="008A6E89" w:rsidRDefault="008A6E89" w:rsidP="008A6E89">
      <w:pPr>
        <w:pStyle w:val="ppBodyText"/>
        <w:numPr>
          <w:ilvl w:val="0"/>
          <w:numId w:val="37"/>
        </w:numPr>
      </w:pPr>
      <w:proofErr w:type="gramStart"/>
      <w:r>
        <w:t>A user experience that scales across large and small displays and provides proper handling of snapping and different orientations.</w:t>
      </w:r>
      <w:proofErr w:type="gramEnd"/>
      <w:r>
        <w:t xml:space="preserve"> </w:t>
      </w:r>
    </w:p>
    <w:p w:rsidR="008A6E89" w:rsidRDefault="008A6E89" w:rsidP="008A6E89">
      <w:pPr>
        <w:pStyle w:val="ppBodyText"/>
        <w:numPr>
          <w:ilvl w:val="0"/>
          <w:numId w:val="37"/>
        </w:numPr>
      </w:pPr>
      <w:r>
        <w:t xml:space="preserve">Integration with Windows 8 charms through the settings, search, and share contracts.    </w:t>
      </w:r>
    </w:p>
    <w:p w:rsidR="008A6E89" w:rsidRDefault="008A6E89" w:rsidP="008A6E89">
      <w:pPr>
        <w:pStyle w:val="ppBodyText"/>
        <w:numPr>
          <w:ilvl w:val="0"/>
          <w:numId w:val="37"/>
        </w:numPr>
      </w:pPr>
      <w:r>
        <w:t xml:space="preserve">Handling of life cycle and application model events to properly save and restore state and roam settings so the users can seamless transition across tasks and even devices. </w:t>
      </w:r>
    </w:p>
    <w:p w:rsidR="008A6E89" w:rsidRDefault="008A6E89" w:rsidP="008A6E89">
      <w:pPr>
        <w:pStyle w:val="ppBodyText"/>
        <w:numPr>
          <w:ilvl w:val="0"/>
          <w:numId w:val="37"/>
        </w:numPr>
      </w:pPr>
      <w:proofErr w:type="gramStart"/>
      <w:r>
        <w:t>Seamless integration with modern hardware to implement features such as photo and video capture.</w:t>
      </w:r>
      <w:proofErr w:type="gramEnd"/>
      <w:r>
        <w:t xml:space="preserve"> </w:t>
      </w:r>
    </w:p>
    <w:p w:rsidR="008A6E89" w:rsidRDefault="008A6E89" w:rsidP="008A6E89">
      <w:pPr>
        <w:pStyle w:val="ppBodyText"/>
        <w:numPr>
          <w:ilvl w:val="0"/>
          <w:numId w:val="37"/>
        </w:numPr>
      </w:pPr>
      <w:r>
        <w:t xml:space="preserve">Secondary tile pinning, notifications and badges to keep your application’s content alive ever-present to the end-user. </w:t>
      </w:r>
    </w:p>
    <w:p w:rsidR="008A6E89" w:rsidRDefault="008A6E89" w:rsidP="008A6E89">
      <w:pPr>
        <w:pStyle w:val="ppBodyText"/>
        <w:numPr>
          <w:ilvl w:val="0"/>
          <w:numId w:val="37"/>
        </w:numPr>
      </w:pPr>
      <w:r>
        <w:t xml:space="preserve">Integration with the Windows store APIs for trial and in-app purchasing.  </w:t>
      </w:r>
    </w:p>
    <w:p w:rsidR="008A6E89" w:rsidRDefault="008A6E89" w:rsidP="008A6E89">
      <w:pPr>
        <w:pStyle w:val="ppBodyText"/>
        <w:numPr>
          <w:ilvl w:val="0"/>
          <w:numId w:val="0"/>
        </w:numPr>
      </w:pPr>
      <w:r>
        <w:br/>
        <w:t xml:space="preserve">In this first lab in the series, you will use </w:t>
      </w:r>
      <w:r w:rsidR="00EC1EDB">
        <w:t xml:space="preserve">HTML and </w:t>
      </w:r>
      <w:proofErr w:type="spellStart"/>
      <w:r w:rsidR="00EC1EDB">
        <w:t>Javascript</w:t>
      </w:r>
      <w:proofErr w:type="spellEnd"/>
      <w:r>
        <w:t xml:space="preserve"> to create the application, implement the navigation, download the data from a REST based service, and connect the data to controls using data binding.     </w:t>
      </w:r>
    </w:p>
    <w:p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:rsidR="00C40E9E" w:rsidRDefault="00AA22BA" w:rsidP="00364D1D">
      <w:pPr>
        <w:pStyle w:val="ppBodyText"/>
      </w:pPr>
      <w:r>
        <w:rPr>
          <w:noProof/>
        </w:rPr>
        <w:t>This lab will show you how to:</w:t>
      </w:r>
    </w:p>
    <w:p w:rsidR="00534BB4" w:rsidRDefault="00AA22BA" w:rsidP="007618F4">
      <w:pPr>
        <w:pStyle w:val="ppBulletList"/>
        <w:rPr>
          <w:noProof/>
        </w:rPr>
      </w:pPr>
      <w:r>
        <w:t>Create a new</w:t>
      </w:r>
      <w:r w:rsidR="005F1BEC">
        <w:t xml:space="preserve"> Metro </w:t>
      </w:r>
      <w:r w:rsidR="008A6E89">
        <w:t xml:space="preserve">style app using </w:t>
      </w:r>
      <w:r w:rsidR="005F1BEC">
        <w:t>Visual Studio</w:t>
      </w:r>
      <w:r w:rsidR="008A6E89">
        <w:t xml:space="preserve"> templates</w:t>
      </w:r>
    </w:p>
    <w:p w:rsidR="00AA22BA" w:rsidRDefault="00AA22BA" w:rsidP="007618F4">
      <w:pPr>
        <w:pStyle w:val="ppBulletList"/>
        <w:rPr>
          <w:noProof/>
        </w:rPr>
      </w:pPr>
      <w:r>
        <w:rPr>
          <w:noProof/>
        </w:rPr>
        <w:t>Understand the structure of the</w:t>
      </w:r>
      <w:r w:rsidR="005F1BEC">
        <w:rPr>
          <w:noProof/>
        </w:rPr>
        <w:t xml:space="preserve"> project and the files included</w:t>
      </w:r>
    </w:p>
    <w:p w:rsidR="001129B0" w:rsidRDefault="001129B0" w:rsidP="007618F4">
      <w:pPr>
        <w:pStyle w:val="ppBulletList"/>
        <w:rPr>
          <w:noProof/>
        </w:rPr>
      </w:pPr>
      <w:r>
        <w:rPr>
          <w:noProof/>
        </w:rPr>
        <w:t>Brand the application by supplying custom imagery for tiles and other elements</w:t>
      </w:r>
    </w:p>
    <w:p w:rsidR="00534BB4" w:rsidRDefault="00881B07" w:rsidP="007618F4">
      <w:pPr>
        <w:pStyle w:val="ppBulletList"/>
        <w:rPr>
          <w:noProof/>
        </w:rPr>
      </w:pPr>
      <w:r>
        <w:rPr>
          <w:noProof/>
        </w:rPr>
        <w:t xml:space="preserve">Use </w:t>
      </w:r>
      <w:r w:rsidR="00984E79">
        <w:rPr>
          <w:noProof/>
        </w:rPr>
        <w:t xml:space="preserve">XMLHttpRequest via </w:t>
      </w:r>
      <w:r>
        <w:rPr>
          <w:noProof/>
        </w:rPr>
        <w:t>WinJS.xhr</w:t>
      </w:r>
      <w:r w:rsidR="005B141A">
        <w:rPr>
          <w:noProof/>
        </w:rPr>
        <w:t xml:space="preserve"> to retri</w:t>
      </w:r>
      <w:r>
        <w:rPr>
          <w:noProof/>
        </w:rPr>
        <w:t>e</w:t>
      </w:r>
      <w:r w:rsidR="00BF53E7">
        <w:rPr>
          <w:noProof/>
        </w:rPr>
        <w:t>ve</w:t>
      </w:r>
      <w:r w:rsidR="008A6E89">
        <w:rPr>
          <w:noProof/>
        </w:rPr>
        <w:t xml:space="preserve"> recipe</w:t>
      </w:r>
      <w:r w:rsidR="00BF53E7">
        <w:rPr>
          <w:noProof/>
        </w:rPr>
        <w:t xml:space="preserve"> data from a </w:t>
      </w:r>
      <w:r w:rsidR="00984E79">
        <w:rPr>
          <w:noProof/>
        </w:rPr>
        <w:t>REST</w:t>
      </w:r>
      <w:r w:rsidR="005B141A">
        <w:rPr>
          <w:noProof/>
        </w:rPr>
        <w:t xml:space="preserve"> service</w:t>
      </w:r>
    </w:p>
    <w:p w:rsidR="00AA22BA" w:rsidRDefault="00AA22BA" w:rsidP="007618F4">
      <w:pPr>
        <w:pStyle w:val="ppBulletList"/>
        <w:rPr>
          <w:noProof/>
        </w:rPr>
      </w:pPr>
      <w:r>
        <w:rPr>
          <w:noProof/>
        </w:rPr>
        <w:lastRenderedPageBreak/>
        <w:t>Consume that data a</w:t>
      </w:r>
      <w:r w:rsidR="00881B07">
        <w:rPr>
          <w:noProof/>
        </w:rPr>
        <w:t>nd data-bind to a ListView control</w:t>
      </w:r>
    </w:p>
    <w:p w:rsidR="00024C77" w:rsidRDefault="00024C77" w:rsidP="007618F4">
      <w:pPr>
        <w:pStyle w:val="ppBulletList"/>
        <w:rPr>
          <w:noProof/>
        </w:rPr>
      </w:pPr>
      <w:r>
        <w:rPr>
          <w:noProof/>
        </w:rPr>
        <w:t>Use data templates to customize the way data is presented by a ListView</w:t>
      </w:r>
    </w:p>
    <w:p w:rsidR="00AA22BA" w:rsidRDefault="009760C3" w:rsidP="007618F4">
      <w:pPr>
        <w:pStyle w:val="ppBulletList"/>
        <w:rPr>
          <w:noProof/>
        </w:rPr>
      </w:pPr>
      <w:r>
        <w:rPr>
          <w:noProof/>
        </w:rPr>
        <w:t>Modify the code and markup generated by Visual Studio to customize your application’s UI</w:t>
      </w:r>
    </w:p>
    <w:p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8D1B17" w:rsidRDefault="008D1B17" w:rsidP="008D1B17">
      <w:pPr>
        <w:pStyle w:val="Heading1"/>
        <w:rPr>
          <w:rFonts w:eastAsia="Arial Unicode MS"/>
          <w:noProof/>
        </w:rPr>
      </w:pPr>
      <w:bookmarkStart w:id="3" w:name="_Toc157870738"/>
      <w:commentRangeStart w:id="4"/>
      <w:r>
        <w:rPr>
          <w:rFonts w:eastAsia="Arial Unicode MS"/>
          <w:noProof/>
        </w:rPr>
        <w:t>System Requirements</w:t>
      </w:r>
    </w:p>
    <w:p w:rsidR="008D1B17" w:rsidRDefault="008D1B17" w:rsidP="008D1B17">
      <w:pPr>
        <w:pStyle w:val="ppBodyText"/>
        <w:rPr>
          <w:noProof/>
        </w:rPr>
      </w:pPr>
      <w:r w:rsidRPr="000907CB">
        <w:rPr>
          <w:noProof/>
        </w:rPr>
        <w:t>You must have the following items to complete this lab:</w:t>
      </w:r>
    </w:p>
    <w:p w:rsidR="008F3A3A" w:rsidRDefault="008F3A3A" w:rsidP="008F3A3A">
      <w:pPr>
        <w:pStyle w:val="ppBulletList"/>
        <w:rPr>
          <w:noProof/>
        </w:rPr>
      </w:pPr>
      <w:r>
        <w:rPr>
          <w:noProof/>
        </w:rPr>
        <w:t xml:space="preserve">Microsoft Windows 8 </w:t>
      </w:r>
      <w:r w:rsidR="00FB3676">
        <w:rPr>
          <w:noProof/>
        </w:rPr>
        <w:t>Release</w:t>
      </w:r>
      <w:r w:rsidR="00984E79">
        <w:rPr>
          <w:noProof/>
        </w:rPr>
        <w:t xml:space="preserve"> Preview</w:t>
      </w:r>
    </w:p>
    <w:p w:rsidR="008D1B17" w:rsidRDefault="008D1B17" w:rsidP="008D1B17">
      <w:pPr>
        <w:pStyle w:val="ppBulletList"/>
        <w:rPr>
          <w:noProof/>
        </w:rPr>
      </w:pPr>
      <w:r>
        <w:rPr>
          <w:noProof/>
        </w:rPr>
        <w:t>Micr</w:t>
      </w:r>
      <w:r w:rsidR="00984E79">
        <w:rPr>
          <w:noProof/>
        </w:rPr>
        <w:t>osoft Visual Studio 201</w:t>
      </w:r>
      <w:commentRangeEnd w:id="4"/>
      <w:r w:rsidR="00FB3676">
        <w:rPr>
          <w:noProof/>
        </w:rPr>
        <w:t>2 RC</w:t>
      </w:r>
      <w:r w:rsidR="00730731">
        <w:rPr>
          <w:rStyle w:val="CommentReference"/>
        </w:rPr>
        <w:commentReference w:id="4"/>
      </w:r>
    </w:p>
    <w:p w:rsidR="008D1B17" w:rsidRDefault="008D1B17" w:rsidP="008D1B17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8D1B17" w:rsidRPr="002C05C8" w:rsidRDefault="008D1B17" w:rsidP="008D1B17">
      <w:pPr>
        <w:pStyle w:val="Heading1"/>
        <w:rPr>
          <w:noProof/>
        </w:rPr>
      </w:pPr>
      <w:commentRangeStart w:id="5"/>
      <w:r>
        <w:rPr>
          <w:noProof/>
        </w:rPr>
        <w:t>Setup</w:t>
      </w:r>
    </w:p>
    <w:p w:rsidR="008D1B17" w:rsidRPr="002C05C8" w:rsidRDefault="008D1B17" w:rsidP="008D1B17">
      <w:pPr>
        <w:pStyle w:val="ppBodyText"/>
        <w:rPr>
          <w:noProof/>
        </w:rPr>
      </w:pPr>
      <w:r w:rsidRPr="00C9666C">
        <w:rPr>
          <w:noProof/>
        </w:rPr>
        <w:t>You must perform the following steps to prepare your computer for this lab</w:t>
      </w:r>
      <w:r w:rsidR="00167916">
        <w:rPr>
          <w:noProof/>
        </w:rPr>
        <w:t>:</w:t>
      </w:r>
    </w:p>
    <w:p w:rsidR="008D1B17" w:rsidRPr="00C9666C" w:rsidRDefault="005170B2" w:rsidP="008D1B17">
      <w:pPr>
        <w:pStyle w:val="ppNumberList"/>
        <w:rPr>
          <w:noProof/>
        </w:rPr>
      </w:pPr>
      <w:r>
        <w:rPr>
          <w:rFonts w:eastAsia="Times New Roman"/>
          <w:lang w:bidi="ar-SA"/>
        </w:rPr>
        <w:t>Insta</w:t>
      </w:r>
      <w:r w:rsidR="006804A9">
        <w:rPr>
          <w:rFonts w:eastAsia="Times New Roman"/>
          <w:lang w:bidi="ar-SA"/>
        </w:rPr>
        <w:t xml:space="preserve">ll Microsoft Windows 8 </w:t>
      </w:r>
      <w:r w:rsidR="00FB3676">
        <w:rPr>
          <w:noProof/>
        </w:rPr>
        <w:t xml:space="preserve">Release </w:t>
      </w:r>
      <w:r w:rsidR="006804A9">
        <w:rPr>
          <w:rFonts w:eastAsia="Times New Roman"/>
          <w:lang w:bidi="ar-SA"/>
        </w:rPr>
        <w:t>Preview</w:t>
      </w:r>
    </w:p>
    <w:p w:rsidR="008D1B17" w:rsidRPr="00C9666C" w:rsidRDefault="005170B2" w:rsidP="008D1B17">
      <w:pPr>
        <w:pStyle w:val="ppNumberList"/>
        <w:rPr>
          <w:noProof/>
        </w:rPr>
      </w:pPr>
      <w:r>
        <w:rPr>
          <w:rFonts w:eastAsia="Times New Roman"/>
          <w:lang w:bidi="ar-SA"/>
        </w:rPr>
        <w:t>Install M</w:t>
      </w:r>
      <w:r w:rsidR="006804A9">
        <w:rPr>
          <w:rFonts w:eastAsia="Times New Roman"/>
          <w:lang w:bidi="ar-SA"/>
        </w:rPr>
        <w:t>icrosoft V</w:t>
      </w:r>
      <w:r w:rsidR="00534BC8">
        <w:rPr>
          <w:rFonts w:eastAsia="Times New Roman"/>
          <w:lang w:bidi="ar-SA"/>
        </w:rPr>
        <w:t>isua</w:t>
      </w:r>
      <w:r w:rsidR="00FB3676">
        <w:rPr>
          <w:rFonts w:eastAsia="Times New Roman"/>
          <w:lang w:bidi="ar-SA"/>
        </w:rPr>
        <w:t>l Studio 2012 RC</w:t>
      </w:r>
    </w:p>
    <w:commentRangeEnd w:id="5"/>
    <w:p w:rsidR="008D1B17" w:rsidRPr="009053BF" w:rsidRDefault="00730731" w:rsidP="008D1B17">
      <w:pPr>
        <w:pStyle w:val="ppListEnd"/>
        <w:rPr>
          <w:noProof/>
        </w:rPr>
      </w:pPr>
      <w:r>
        <w:rPr>
          <w:rStyle w:val="CommentReference"/>
        </w:rPr>
        <w:commentReference w:id="5"/>
      </w:r>
    </w:p>
    <w:p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t>Exercises</w:t>
      </w:r>
    </w:p>
    <w:p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>This Hands-On Lab comprise</w:t>
      </w:r>
      <w:r>
        <w:rPr>
          <w:noProof/>
        </w:rPr>
        <w:t>s</w:t>
      </w:r>
      <w:r w:rsidRPr="002C05C8">
        <w:rPr>
          <w:noProof/>
        </w:rPr>
        <w:t xml:space="preserve"> the following exercises:</w:t>
      </w:r>
    </w:p>
    <w:p w:rsidR="004F7323" w:rsidRPr="009053BF" w:rsidRDefault="0001562C" w:rsidP="009053BF">
      <w:pPr>
        <w:pStyle w:val="ppNumberList"/>
        <w:rPr>
          <w:noProof/>
        </w:rPr>
      </w:pPr>
      <w:r>
        <w:t xml:space="preserve">Create a Metro </w:t>
      </w:r>
      <w:r w:rsidR="008A6E89">
        <w:t xml:space="preserve">style app </w:t>
      </w:r>
    </w:p>
    <w:p w:rsidR="003E1D57" w:rsidRDefault="005745AB" w:rsidP="003E1D57">
      <w:pPr>
        <w:pStyle w:val="ppNumberList"/>
        <w:rPr>
          <w:noProof/>
        </w:rPr>
      </w:pPr>
      <w:r>
        <w:t>Load</w:t>
      </w:r>
      <w:r w:rsidR="0001562C">
        <w:t xml:space="preserve"> Recipe Data</w:t>
      </w:r>
    </w:p>
    <w:p w:rsidR="0001562C" w:rsidRPr="009053BF" w:rsidRDefault="0001562C" w:rsidP="003E1D57">
      <w:pPr>
        <w:pStyle w:val="ppNumberList"/>
        <w:rPr>
          <w:noProof/>
        </w:rPr>
      </w:pPr>
      <w:r>
        <w:t>Customize the UI</w:t>
      </w:r>
    </w:p>
    <w:p w:rsidR="002573C3" w:rsidRPr="00E96D2A" w:rsidRDefault="002573C3" w:rsidP="002573C3">
      <w:pPr>
        <w:pStyle w:val="ppListEnd"/>
        <w:numPr>
          <w:ilvl w:val="0"/>
          <w:numId w:val="12"/>
        </w:numPr>
        <w:rPr>
          <w:noProof/>
        </w:rPr>
      </w:pPr>
    </w:p>
    <w:p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6F5C39">
        <w:rPr>
          <w:b/>
          <w:noProof/>
        </w:rPr>
        <w:t xml:space="preserve"> 40</w:t>
      </w:r>
      <w:r w:rsidR="003E1D57">
        <w:rPr>
          <w:b/>
          <w:noProof/>
        </w:rPr>
        <w:t xml:space="preserve"> </w:t>
      </w:r>
      <w:r w:rsidR="006F5C39">
        <w:rPr>
          <w:b/>
          <w:noProof/>
        </w:rPr>
        <w:t xml:space="preserve">to 60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3"/>
    <w:p w:rsidR="009053BF" w:rsidRDefault="009053BF" w:rsidP="009053BF">
      <w:pPr>
        <w:pStyle w:val="ppBodyText"/>
      </w:pPr>
    </w:p>
    <w:bookmarkStart w:id="6" w:name="_Toc326940327" w:displacedByCustomXml="next"/>
    <w:sdt>
      <w:sdtPr>
        <w:rPr>
          <w:rFonts w:eastAsia="Arial Unicode MS"/>
        </w:rPr>
        <w:alias w:val="Topic"/>
        <w:tag w:val="08c1d3a0-0a8d-46e3-9844-bc1433dc10c4"/>
        <w:id w:val="-180206333"/>
        <w:placeholder>
          <w:docPart w:val="DefaultPlaceholder_1082065158"/>
        </w:placeholder>
        <w:text/>
      </w:sdtPr>
      <w:sdtEndPr/>
      <w:sdtContent>
        <w:p w:rsidR="007B2C19" w:rsidRDefault="008A6E89" w:rsidP="007B2C19">
          <w:pPr>
            <w:pStyle w:val="ppTopic"/>
            <w:rPr>
              <w:rFonts w:eastAsia="Arial Unicode MS"/>
            </w:rPr>
          </w:pPr>
          <w:r>
            <w:rPr>
              <w:rFonts w:eastAsia="Arial Unicode MS"/>
            </w:rPr>
            <w:t>Exercise 1: Create a Metro style app</w:t>
          </w:r>
        </w:p>
      </w:sdtContent>
    </w:sdt>
    <w:bookmarkEnd w:id="6" w:displacedByCustomXml="prev"/>
    <w:p w:rsidR="00D4409A" w:rsidRPr="004614D8" w:rsidRDefault="00D97C6C" w:rsidP="00D4409A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 xml:space="preserve">In the first exercise, you’ll create a new solution in Visual Studio containing a JavaScript </w:t>
      </w:r>
      <w:r w:rsidR="008A6E89">
        <w:rPr>
          <w:rFonts w:eastAsia="Arial Unicode MS"/>
        </w:rPr>
        <w:t xml:space="preserve">Windows </w:t>
      </w:r>
      <w:r>
        <w:rPr>
          <w:rFonts w:eastAsia="Arial Unicode MS"/>
        </w:rPr>
        <w:t xml:space="preserve">Metro </w:t>
      </w:r>
      <w:r w:rsidR="008A6E89">
        <w:rPr>
          <w:rFonts w:eastAsia="Arial Unicode MS"/>
        </w:rPr>
        <w:t xml:space="preserve">style Grid Application </w:t>
      </w:r>
      <w:r>
        <w:rPr>
          <w:rFonts w:eastAsia="Arial Unicode MS"/>
        </w:rPr>
        <w:t xml:space="preserve">project. Then you’ll </w:t>
      </w:r>
      <w:r w:rsidR="00D96A11">
        <w:rPr>
          <w:rFonts w:eastAsia="Arial Unicode MS"/>
        </w:rPr>
        <w:t>examine the files</w:t>
      </w:r>
      <w:r>
        <w:rPr>
          <w:rFonts w:eastAsia="Arial Unicode MS"/>
        </w:rPr>
        <w:t xml:space="preserve"> Visual Studio generated</w:t>
      </w:r>
      <w:r w:rsidR="0010203F">
        <w:rPr>
          <w:rFonts w:eastAsia="Arial Unicode MS"/>
        </w:rPr>
        <w:t xml:space="preserve"> </w:t>
      </w:r>
      <w:r w:rsidR="00975508">
        <w:rPr>
          <w:rFonts w:eastAsia="Arial Unicode MS"/>
        </w:rPr>
        <w:t xml:space="preserve">and make some </w:t>
      </w:r>
      <w:r w:rsidR="00E80EAC">
        <w:rPr>
          <w:rFonts w:eastAsia="Arial Unicode MS"/>
        </w:rPr>
        <w:t>simple modification</w:t>
      </w:r>
      <w:r w:rsidR="00975508">
        <w:rPr>
          <w:rFonts w:eastAsia="Arial Unicode MS"/>
        </w:rPr>
        <w:t>s</w:t>
      </w:r>
      <w:r w:rsidR="00E80EAC">
        <w:rPr>
          <w:rFonts w:eastAsia="Arial Unicode MS"/>
        </w:rPr>
        <w:t xml:space="preserve"> to customize the application’s UI</w:t>
      </w:r>
      <w:r>
        <w:rPr>
          <w:rFonts w:eastAsia="Arial Unicode MS"/>
        </w:rPr>
        <w:t>.</w:t>
      </w:r>
    </w:p>
    <w:p w:rsidR="00D4409A" w:rsidRDefault="00D4409A" w:rsidP="00D4409A">
      <w:pPr>
        <w:pStyle w:val="ppProcedureStart"/>
      </w:pPr>
      <w:bookmarkStart w:id="7" w:name="_Toc326940328"/>
      <w:r>
        <w:t xml:space="preserve">Task </w:t>
      </w:r>
      <w:proofErr w:type="gramStart"/>
      <w:r>
        <w:t>1</w:t>
      </w:r>
      <w:proofErr w:type="gramEnd"/>
      <w:r>
        <w:t xml:space="preserve"> </w:t>
      </w:r>
      <w:r w:rsidR="00582820">
        <w:t>–</w:t>
      </w:r>
      <w:r>
        <w:t xml:space="preserve"> </w:t>
      </w:r>
      <w:r w:rsidR="00582820">
        <w:t xml:space="preserve">Create </w:t>
      </w:r>
      <w:r w:rsidR="00392290">
        <w:t>the P</w:t>
      </w:r>
      <w:r w:rsidR="00582820">
        <w:t>roject</w:t>
      </w:r>
      <w:bookmarkEnd w:id="7"/>
    </w:p>
    <w:p w:rsidR="00D4409A" w:rsidRPr="00C81266" w:rsidRDefault="00392290" w:rsidP="00D4409A">
      <w:pPr>
        <w:pStyle w:val="ppBodyText"/>
      </w:pPr>
      <w:r>
        <w:lastRenderedPageBreak/>
        <w:t xml:space="preserve">The first </w:t>
      </w:r>
      <w:r w:rsidR="00C0755A">
        <w:t>step</w:t>
      </w:r>
      <w:r>
        <w:t xml:space="preserve"> is </w:t>
      </w:r>
      <w:r w:rsidR="00C0755A">
        <w:t xml:space="preserve">to </w:t>
      </w:r>
      <w:r>
        <w:t xml:space="preserve">create a new project to house the code and resources that will make up </w:t>
      </w:r>
      <w:r w:rsidR="00C0755A">
        <w:t xml:space="preserve">the </w:t>
      </w:r>
      <w:proofErr w:type="spellStart"/>
      <w:r w:rsidR="00975508">
        <w:t>Contoso</w:t>
      </w:r>
      <w:proofErr w:type="spellEnd"/>
      <w:r w:rsidR="00975508">
        <w:t xml:space="preserve"> Cookbook</w:t>
      </w:r>
      <w:r w:rsidR="00C0755A">
        <w:t xml:space="preserve"> application</w:t>
      </w:r>
      <w:r w:rsidR="006218BA">
        <w:t>, and to see what Visual Studio includes in that project.</w:t>
      </w:r>
    </w:p>
    <w:p w:rsidR="00D4409A" w:rsidRDefault="00392290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Start Visual Studio and use the </w:t>
      </w:r>
      <w:r w:rsidR="0033492E">
        <w:rPr>
          <w:b/>
        </w:rPr>
        <w:t>File</w:t>
      </w:r>
      <w:r w:rsidR="00CC3BDE">
        <w:rPr>
          <w:b/>
        </w:rPr>
        <w:t xml:space="preserve"> -</w:t>
      </w:r>
      <w:r w:rsidRPr="00392290">
        <w:rPr>
          <w:b/>
        </w:rPr>
        <w:t xml:space="preserve"> New Project</w:t>
      </w:r>
      <w:r>
        <w:t xml:space="preserve"> command to create a new JavaScript project named “</w:t>
      </w:r>
      <w:proofErr w:type="spellStart"/>
      <w:r w:rsidR="00DE5E9D">
        <w:t>Contoso</w:t>
      </w:r>
      <w:r w:rsidR="00975508">
        <w:t>Cookbook</w:t>
      </w:r>
      <w:proofErr w:type="spellEnd"/>
      <w:r>
        <w:t>.” Be sure to select “Windows Metro Style”</w:t>
      </w:r>
      <w:r w:rsidR="00481897">
        <w:t xml:space="preserve"> from the list of </w:t>
      </w:r>
      <w:r>
        <w:t xml:space="preserve">JavaScript templates, and to select “Grid </w:t>
      </w:r>
      <w:r w:rsidR="00EC1EDB">
        <w:t>App</w:t>
      </w:r>
      <w:r>
        <w:t xml:space="preserve">” from the list of template types, as shown </w:t>
      </w:r>
      <w:r w:rsidR="00654175">
        <w:t>in Figure 1</w:t>
      </w:r>
      <w:r>
        <w:t>.</w:t>
      </w:r>
    </w:p>
    <w:p w:rsidR="00D96A11" w:rsidRDefault="00FB3676" w:rsidP="003B661A">
      <w:pPr>
        <w:pStyle w:val="ppFigureIndent"/>
      </w:pPr>
      <w:r>
        <w:rPr>
          <w:noProof/>
          <w:sz w:val="16"/>
          <w:szCs w:val="16"/>
          <w:lang w:bidi="he-IL"/>
        </w:rPr>
        <w:drawing>
          <wp:inline distT="0" distB="0" distL="0" distR="0" wp14:anchorId="5B542D9B" wp14:editId="47666940">
            <wp:extent cx="45720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roject (HTML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DB">
        <w:rPr>
          <w:rStyle w:val="CommentReference"/>
        </w:rPr>
        <w:commentReference w:id="8"/>
      </w:r>
    </w:p>
    <w:p w:rsidR="00D96A11" w:rsidRDefault="00D96A11" w:rsidP="003B661A">
      <w:pPr>
        <w:pStyle w:val="ppFigureNumberIndent"/>
      </w:pPr>
      <w:r>
        <w:t xml:space="preserve">Figure </w:t>
      </w:r>
      <w:r w:rsidR="006F1065">
        <w:fldChar w:fldCharType="begin"/>
      </w:r>
      <w:r w:rsidR="006F1065">
        <w:instrText xml:space="preserve"> S</w:instrText>
      </w:r>
      <w:r w:rsidR="006F1065">
        <w:instrText xml:space="preserve">EQ Figure \* ARABIC </w:instrText>
      </w:r>
      <w:r w:rsidR="006F1065">
        <w:fldChar w:fldCharType="separate"/>
      </w:r>
      <w:r w:rsidR="00212C20">
        <w:rPr>
          <w:noProof/>
        </w:rPr>
        <w:t>1</w:t>
      </w:r>
      <w:r w:rsidR="006F1065">
        <w:rPr>
          <w:noProof/>
        </w:rPr>
        <w:fldChar w:fldCharType="end"/>
      </w:r>
    </w:p>
    <w:p w:rsidR="00D96A11" w:rsidRPr="00D96A11" w:rsidRDefault="00D96A11" w:rsidP="003B661A">
      <w:pPr>
        <w:pStyle w:val="ppFigureCaptionIndent"/>
      </w:pPr>
      <w:r>
        <w:t xml:space="preserve">Creating the </w:t>
      </w:r>
      <w:proofErr w:type="spellStart"/>
      <w:r>
        <w:t>ContosoCookbook</w:t>
      </w:r>
      <w:proofErr w:type="spellEnd"/>
      <w:r>
        <w:t xml:space="preserve"> project</w:t>
      </w:r>
    </w:p>
    <w:p w:rsidR="0021505A" w:rsidRDefault="006E5E80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Select </w:t>
      </w:r>
      <w:r w:rsidRPr="006E5E80">
        <w:rPr>
          <w:b/>
        </w:rPr>
        <w:t>Start Debugging</w:t>
      </w:r>
      <w:r>
        <w:t xml:space="preserve"> from the </w:t>
      </w:r>
      <w:r w:rsidRPr="006E5E80">
        <w:rPr>
          <w:b/>
        </w:rPr>
        <w:t>Debug</w:t>
      </w:r>
      <w:r>
        <w:t xml:space="preserve"> </w:t>
      </w:r>
      <w:r w:rsidR="00D6579C">
        <w:t>menu (or simply press F5) to launch</w:t>
      </w:r>
      <w:r>
        <w:t xml:space="preserve"> the</w:t>
      </w:r>
      <w:r w:rsidR="005F46A3">
        <w:t xml:space="preserve"> application</w:t>
      </w:r>
      <w:r w:rsidR="00D6579C">
        <w:t xml:space="preserve"> in the debugger</w:t>
      </w:r>
      <w:r w:rsidR="005F46A3">
        <w:t xml:space="preserve">. The application will start and </w:t>
      </w:r>
      <w:proofErr w:type="gramStart"/>
      <w:r w:rsidR="005F46A3">
        <w:t>you’ll</w:t>
      </w:r>
      <w:proofErr w:type="gramEnd"/>
      <w:r w:rsidR="005F46A3">
        <w:t xml:space="preserve"> </w:t>
      </w:r>
      <w:r w:rsidR="00D9281F">
        <w:t xml:space="preserve">see the </w:t>
      </w:r>
      <w:r>
        <w:t xml:space="preserve">screen </w:t>
      </w:r>
      <w:r w:rsidR="00D9281F">
        <w:t xml:space="preserve">shown </w:t>
      </w:r>
      <w:r>
        <w:t>in Figure 2.</w:t>
      </w:r>
      <w:r w:rsidR="00213AD4">
        <w:t xml:space="preserve"> This is the application’s home </w:t>
      </w:r>
      <w:r w:rsidR="00EC087F">
        <w:t>page</w:t>
      </w:r>
      <w:r w:rsidR="00213AD4">
        <w:t xml:space="preserve"> or </w:t>
      </w:r>
      <w:r w:rsidR="00EC087F">
        <w:rPr>
          <w:i/>
        </w:rPr>
        <w:t>start page</w:t>
      </w:r>
      <w:r w:rsidR="00213AD4">
        <w:t>.</w:t>
      </w:r>
    </w:p>
    <w:p w:rsidR="004B4AF8" w:rsidRDefault="008A04CC" w:rsidP="003B661A">
      <w:pPr>
        <w:pStyle w:val="ppFigureIndent"/>
      </w:pPr>
      <w:r>
        <w:rPr>
          <w:noProof/>
          <w:lang w:bidi="he-IL"/>
        </w:rPr>
        <w:lastRenderedPageBreak/>
        <w:drawing>
          <wp:inline distT="0" distB="0" distL="0" distR="0" wp14:anchorId="3EE0A334" wp14:editId="4AE1CB65">
            <wp:extent cx="5175504" cy="2907792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ommentReference"/>
        </w:rPr>
        <w:t xml:space="preserve"> </w:t>
      </w:r>
      <w:r w:rsidR="00EC1EDB">
        <w:rPr>
          <w:rStyle w:val="CommentReference"/>
        </w:rPr>
        <w:commentReference w:id="9"/>
      </w:r>
    </w:p>
    <w:p w:rsidR="004B4AF8" w:rsidRDefault="004B4AF8" w:rsidP="003B661A">
      <w:pPr>
        <w:pStyle w:val="ppFigureNumberIndent"/>
      </w:pPr>
      <w:r>
        <w:t xml:space="preserve">Figure </w:t>
      </w:r>
      <w:r w:rsidR="006F1065">
        <w:fldChar w:fldCharType="begin"/>
      </w:r>
      <w:r w:rsidR="006F1065">
        <w:instrText xml:space="preserve"> SEQ Figure \* ARABIC </w:instrText>
      </w:r>
      <w:r w:rsidR="006F1065">
        <w:fldChar w:fldCharType="separate"/>
      </w:r>
      <w:r w:rsidR="00212C20">
        <w:rPr>
          <w:noProof/>
        </w:rPr>
        <w:t>2</w:t>
      </w:r>
      <w:r w:rsidR="006F1065">
        <w:rPr>
          <w:noProof/>
        </w:rPr>
        <w:fldChar w:fldCharType="end"/>
      </w:r>
    </w:p>
    <w:p w:rsidR="004B4AF8" w:rsidRPr="004B4AF8" w:rsidRDefault="00183F6B" w:rsidP="003B661A">
      <w:pPr>
        <w:pStyle w:val="ppFigureCaptionIndent"/>
      </w:pPr>
      <w:r>
        <w:t xml:space="preserve">The </w:t>
      </w:r>
      <w:proofErr w:type="spellStart"/>
      <w:r w:rsidR="004B4AF8">
        <w:t>Contoso</w:t>
      </w:r>
      <w:proofErr w:type="spellEnd"/>
      <w:r w:rsidR="004B4AF8">
        <w:t xml:space="preserve"> Cookbook start page</w:t>
      </w:r>
    </w:p>
    <w:p w:rsidR="00392290" w:rsidRDefault="00D53BD4" w:rsidP="00D4409A">
      <w:pPr>
        <w:pStyle w:val="ppNumberList"/>
        <w:numPr>
          <w:ilvl w:val="1"/>
          <w:numId w:val="12"/>
        </w:numPr>
        <w:ind w:left="754" w:hanging="357"/>
      </w:pPr>
      <w:r>
        <w:t>Take a few moments to play with the application</w:t>
      </w:r>
      <w:r w:rsidR="00205B71">
        <w:t>.</w:t>
      </w:r>
      <w:r>
        <w:t xml:space="preserve"> For starters, use the mouse (or a finger if </w:t>
      </w:r>
      <w:proofErr w:type="gramStart"/>
      <w:r>
        <w:t>you’re</w:t>
      </w:r>
      <w:proofErr w:type="gramEnd"/>
      <w:r>
        <w:t xml:space="preserve"> running on a touch screen) to scroll the screen horizontally.</w:t>
      </w:r>
    </w:p>
    <w:p w:rsidR="001413B3" w:rsidRPr="001413B3" w:rsidRDefault="006C6312" w:rsidP="001413B3">
      <w:pPr>
        <w:pStyle w:val="ppNoteIndent"/>
        <w:ind w:left="900"/>
        <w:rPr>
          <w:b/>
        </w:rPr>
      </w:pPr>
      <w:r>
        <w:rPr>
          <w:b/>
        </w:rPr>
        <w:t>Note:</w:t>
      </w:r>
      <w:r>
        <w:t xml:space="preserve"> The horizontal scrolling </w:t>
      </w:r>
      <w:proofErr w:type="gramStart"/>
      <w:r>
        <w:t>is provided</w:t>
      </w:r>
      <w:proofErr w:type="gramEnd"/>
      <w:r>
        <w:t xml:space="preserve"> by </w:t>
      </w:r>
      <w:r w:rsidR="00E54BEF">
        <w:t xml:space="preserve">a </w:t>
      </w:r>
      <w:proofErr w:type="spellStart"/>
      <w:r w:rsidR="00E54BEF">
        <w:t>ListView</w:t>
      </w:r>
      <w:proofErr w:type="spellEnd"/>
      <w:r w:rsidR="00E54BEF">
        <w:t xml:space="preserve"> control</w:t>
      </w:r>
      <w:r>
        <w:t xml:space="preserve">. If </w:t>
      </w:r>
      <w:proofErr w:type="gramStart"/>
      <w:r>
        <w:t>you’</w:t>
      </w:r>
      <w:r w:rsidR="00A050E1">
        <w:t>re</w:t>
      </w:r>
      <w:proofErr w:type="gramEnd"/>
      <w:r w:rsidR="00A050E1">
        <w:t xml:space="preserve"> curious</w:t>
      </w:r>
      <w:r w:rsidR="00E54BEF">
        <w:t xml:space="preserve"> about how it’s declared</w:t>
      </w:r>
      <w:r>
        <w:t>, open groupedItem</w:t>
      </w:r>
      <w:r w:rsidR="00EC1EDB">
        <w:t>s</w:t>
      </w:r>
      <w:r>
        <w:t xml:space="preserve">.html in the </w:t>
      </w:r>
      <w:r w:rsidR="00EC1EDB">
        <w:t>pages\</w:t>
      </w:r>
      <w:proofErr w:type="spellStart"/>
      <w:r w:rsidR="00EC1EDB">
        <w:t>groupedItems</w:t>
      </w:r>
      <w:proofErr w:type="spellEnd"/>
      <w:r w:rsidR="00EC1EDB">
        <w:t xml:space="preserve"> </w:t>
      </w:r>
      <w:r>
        <w:t>folder and look for the DIV with the data-win-control=”</w:t>
      </w:r>
      <w:proofErr w:type="spellStart"/>
      <w:r>
        <w:t>WinJS.UI.ListView</w:t>
      </w:r>
      <w:proofErr w:type="spellEnd"/>
      <w:r>
        <w:t>” attribute</w:t>
      </w:r>
      <w:r w:rsidR="00A050E1">
        <w:t xml:space="preserve"> near the bottom of the page</w:t>
      </w:r>
      <w:r>
        <w:t xml:space="preserve">. Without this attribute, </w:t>
      </w:r>
      <w:proofErr w:type="gramStart"/>
      <w:r>
        <w:t>it’s</w:t>
      </w:r>
      <w:proofErr w:type="gramEnd"/>
      <w:r>
        <w:t xml:space="preserve"> an o</w:t>
      </w:r>
      <w:r w:rsidR="00491138">
        <w:t xml:space="preserve">rdinary DIV. With it, however, </w:t>
      </w:r>
      <w:proofErr w:type="gramStart"/>
      <w:r w:rsidR="00A050E1">
        <w:t xml:space="preserve">it’s a </w:t>
      </w:r>
      <w:proofErr w:type="spellStart"/>
      <w:r w:rsidR="00A050E1">
        <w:t>ListView</w:t>
      </w:r>
      <w:proofErr w:type="spellEnd"/>
      <w:r w:rsidR="00A050E1">
        <w:t xml:space="preserve"> control</w:t>
      </w:r>
      <w:r w:rsidR="0050304E">
        <w:t xml:space="preserve"> that</w:t>
      </w:r>
      <w:proofErr w:type="gramEnd"/>
      <w:r w:rsidR="0011592E">
        <w:t xml:space="preserve"> supports data binding and </w:t>
      </w:r>
      <w:proofErr w:type="spellStart"/>
      <w:r w:rsidR="0050304E">
        <w:t>templating</w:t>
      </w:r>
      <w:proofErr w:type="spellEnd"/>
      <w:r w:rsidR="00A050E1">
        <w:t xml:space="preserve">. Under the hood, </w:t>
      </w:r>
      <w:proofErr w:type="spellStart"/>
      <w:r w:rsidR="00491138">
        <w:t>WinJS</w:t>
      </w:r>
      <w:proofErr w:type="spellEnd"/>
      <w:r w:rsidR="00491138">
        <w:t xml:space="preserve"> </w:t>
      </w:r>
      <w:r w:rsidR="00A050E1">
        <w:t xml:space="preserve">scans the DOM, sees the data-win-control attribute, and converts </w:t>
      </w:r>
      <w:r w:rsidR="00491138">
        <w:t xml:space="preserve">the </w:t>
      </w:r>
      <w:r w:rsidR="00652A3D">
        <w:t xml:space="preserve">DIV </w:t>
      </w:r>
      <w:r w:rsidR="00A050E1">
        <w:t xml:space="preserve">into a </w:t>
      </w:r>
      <w:proofErr w:type="spellStart"/>
      <w:r w:rsidR="00652A3D">
        <w:t>ListView</w:t>
      </w:r>
      <w:proofErr w:type="spellEnd"/>
      <w:r w:rsidR="00BF53E7">
        <w:t>.</w:t>
      </w:r>
    </w:p>
    <w:p w:rsidR="00D53BD4" w:rsidRDefault="00D53BD4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Find out what </w:t>
      </w:r>
      <w:r w:rsidR="00055CD4">
        <w:t xml:space="preserve">happens if you touch </w:t>
      </w:r>
      <w:r w:rsidR="006804A9">
        <w:t xml:space="preserve">or click on </w:t>
      </w:r>
      <w:r>
        <w:t xml:space="preserve">one of the </w:t>
      </w:r>
      <w:proofErr w:type="spellStart"/>
      <w:r w:rsidR="006804A9">
        <w:t>ListView</w:t>
      </w:r>
      <w:proofErr w:type="spellEnd"/>
      <w:r w:rsidR="006804A9">
        <w:t xml:space="preserve"> items. </w:t>
      </w:r>
      <w:r>
        <w:t xml:space="preserve">For example, </w:t>
      </w:r>
      <w:r w:rsidR="00B54804">
        <w:t>tap</w:t>
      </w:r>
      <w:r w:rsidR="0020408E">
        <w:t xml:space="preserve"> the </w:t>
      </w:r>
      <w:r w:rsidR="006804A9">
        <w:t>item</w:t>
      </w:r>
      <w:r>
        <w:t xml:space="preserve"> labeled “</w:t>
      </w:r>
      <w:r w:rsidR="0020408E">
        <w:t xml:space="preserve">Item Title: 1” to display the screen shown in Figure 3. This is the </w:t>
      </w:r>
      <w:r w:rsidR="0020408E" w:rsidRPr="0020408E">
        <w:rPr>
          <w:i/>
        </w:rPr>
        <w:t xml:space="preserve">item-detail </w:t>
      </w:r>
      <w:r w:rsidR="00B369C1">
        <w:rPr>
          <w:i/>
        </w:rPr>
        <w:t>page</w:t>
      </w:r>
      <w:r w:rsidR="0020408E">
        <w:t>.</w:t>
      </w:r>
    </w:p>
    <w:p w:rsidR="007165F2" w:rsidRPr="007165F2" w:rsidRDefault="007165F2" w:rsidP="001D5135">
      <w:pPr>
        <w:pStyle w:val="ppNoteIndent"/>
        <w:ind w:left="900"/>
        <w:rPr>
          <w:b/>
        </w:rPr>
      </w:pPr>
      <w:r w:rsidRPr="007165F2">
        <w:rPr>
          <w:b/>
        </w:rPr>
        <w:t xml:space="preserve">Note: </w:t>
      </w:r>
      <w:r>
        <w:t xml:space="preserve"> Windows 8 </w:t>
      </w:r>
      <w:proofErr w:type="gramStart"/>
      <w:r>
        <w:t xml:space="preserve">is </w:t>
      </w:r>
      <w:r w:rsidR="00EC1EDB">
        <w:t xml:space="preserve"> </w:t>
      </w:r>
      <w:r>
        <w:t>described</w:t>
      </w:r>
      <w:proofErr w:type="gramEnd"/>
      <w:r>
        <w:t xml:space="preserve"> as a “touch-first” operating system, but it has great support for </w:t>
      </w:r>
      <w:r w:rsidR="00EE2093">
        <w:t xml:space="preserve">traditional input devices such as </w:t>
      </w:r>
      <w:r>
        <w:t>mice and styluses as well. From t</w:t>
      </w:r>
      <w:r w:rsidR="00B54804">
        <w:t>his point forward</w:t>
      </w:r>
      <w:r>
        <w:t xml:space="preserve">, when instructed to “touch” or “tap“ something on the screen, realize that you don’t have </w:t>
      </w:r>
      <w:r w:rsidR="009574E8">
        <w:t>to have a touch screen to do it.</w:t>
      </w:r>
      <w:r w:rsidR="00740D8D">
        <w:t xml:space="preserve"> A simple mouse click will do!</w:t>
      </w:r>
    </w:p>
    <w:p w:rsidR="00491138" w:rsidRDefault="00491138" w:rsidP="00347562">
      <w:pPr>
        <w:pStyle w:val="ppFigure"/>
      </w:pPr>
    </w:p>
    <w:p w:rsidR="001D286B" w:rsidRDefault="00374C36" w:rsidP="003B661A">
      <w:pPr>
        <w:pStyle w:val="ppFigureIndent"/>
      </w:pPr>
      <w:r>
        <w:rPr>
          <w:noProof/>
          <w:lang w:bidi="he-IL"/>
        </w:rPr>
        <w:lastRenderedPageBreak/>
        <w:drawing>
          <wp:inline distT="0" distB="0" distL="0" distR="0" wp14:anchorId="5344C2CC" wp14:editId="0FF1F589">
            <wp:extent cx="5175504" cy="2907792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DB">
        <w:rPr>
          <w:rStyle w:val="CommentReference"/>
        </w:rPr>
        <w:commentReference w:id="10"/>
      </w:r>
    </w:p>
    <w:p w:rsidR="00347562" w:rsidRDefault="00347562" w:rsidP="003B661A">
      <w:pPr>
        <w:pStyle w:val="ppFigureNumberIndent"/>
      </w:pPr>
      <w:r>
        <w:t xml:space="preserve">Figure </w:t>
      </w:r>
      <w:r w:rsidR="006F1065">
        <w:fldChar w:fldCharType="begin"/>
      </w:r>
      <w:r w:rsidR="006F1065">
        <w:instrText xml:space="preserve"> SEQ Figure \* ARABIC </w:instrText>
      </w:r>
      <w:r w:rsidR="006F1065">
        <w:fldChar w:fldCharType="separate"/>
      </w:r>
      <w:r w:rsidR="00212C20">
        <w:rPr>
          <w:noProof/>
        </w:rPr>
        <w:t>3</w:t>
      </w:r>
      <w:r w:rsidR="006F1065">
        <w:rPr>
          <w:noProof/>
        </w:rPr>
        <w:fldChar w:fldCharType="end"/>
      </w:r>
    </w:p>
    <w:p w:rsidR="00347562" w:rsidRPr="00347562" w:rsidRDefault="00CA19D1" w:rsidP="003B661A">
      <w:pPr>
        <w:pStyle w:val="ppFigureCaptionIndent"/>
      </w:pPr>
      <w:r>
        <w:t xml:space="preserve">The </w:t>
      </w:r>
      <w:r w:rsidR="00347562">
        <w:t xml:space="preserve">item-detail </w:t>
      </w:r>
      <w:r>
        <w:t>page</w:t>
      </w:r>
    </w:p>
    <w:p w:rsidR="00D53BD4" w:rsidRDefault="00FE0DF0" w:rsidP="00D4409A">
      <w:pPr>
        <w:pStyle w:val="ppNumberList"/>
        <w:numPr>
          <w:ilvl w:val="1"/>
          <w:numId w:val="12"/>
        </w:numPr>
        <w:ind w:left="754" w:hanging="357"/>
      </w:pPr>
      <w:r>
        <w:t>Go back to the app</w:t>
      </w:r>
      <w:r w:rsidR="00F15DD7">
        <w:t>lication</w:t>
      </w:r>
      <w:r>
        <w:t>’</w:t>
      </w:r>
      <w:r w:rsidR="00A378B0">
        <w:t>s start</w:t>
      </w:r>
      <w:r>
        <w:t xml:space="preserve"> </w:t>
      </w:r>
      <w:r w:rsidR="00DD7877">
        <w:t>page</w:t>
      </w:r>
      <w:r>
        <w:t xml:space="preserve"> by tapping </w:t>
      </w:r>
      <w:r w:rsidR="00D53BD4">
        <w:t>the</w:t>
      </w:r>
      <w:r w:rsidR="00B369C1">
        <w:t xml:space="preserve"> back</w:t>
      </w:r>
      <w:r w:rsidR="00FD5D33">
        <w:t xml:space="preserve"> button (the</w:t>
      </w:r>
      <w:r w:rsidR="00D53BD4">
        <w:t xml:space="preserve"> </w:t>
      </w:r>
      <w:r w:rsidR="00FD5D33">
        <w:t>circled left</w:t>
      </w:r>
      <w:r w:rsidR="000C05A2">
        <w:t>-</w:t>
      </w:r>
      <w:r w:rsidR="00D53BD4">
        <w:t>arrow</w:t>
      </w:r>
      <w:r w:rsidR="00FD5D33">
        <w:t>)</w:t>
      </w:r>
      <w:r w:rsidR="00D53BD4">
        <w:t xml:space="preserve"> in the upper-left corner of the </w:t>
      </w:r>
      <w:r w:rsidR="003901FF">
        <w:t>screen</w:t>
      </w:r>
      <w:r>
        <w:t>.</w:t>
      </w:r>
    </w:p>
    <w:p w:rsidR="007F0DEE" w:rsidRDefault="00C1677A" w:rsidP="00D4409A">
      <w:pPr>
        <w:pStyle w:val="ppNumberList"/>
        <w:numPr>
          <w:ilvl w:val="1"/>
          <w:numId w:val="12"/>
        </w:numPr>
        <w:ind w:left="754" w:hanging="357"/>
      </w:pPr>
      <w:r>
        <w:t>Tap “Group</w:t>
      </w:r>
      <w:r w:rsidR="00491138">
        <w:t xml:space="preserve"> Title: 1” under “</w:t>
      </w:r>
      <w:proofErr w:type="spellStart"/>
      <w:r w:rsidR="00491138">
        <w:t>ContosoCookbook</w:t>
      </w:r>
      <w:proofErr w:type="spellEnd"/>
      <w:r>
        <w:t>” in the upper-left corne</w:t>
      </w:r>
      <w:r w:rsidR="00F6005C">
        <w:t xml:space="preserve">r of the </w:t>
      </w:r>
      <w:r>
        <w:t xml:space="preserve">start </w:t>
      </w:r>
      <w:r w:rsidR="00DD7877">
        <w:t>page</w:t>
      </w:r>
      <w:r w:rsidR="00D73B6C">
        <w:t xml:space="preserve"> to display the </w:t>
      </w:r>
      <w:r w:rsidR="003901FF" w:rsidRPr="00220C20">
        <w:rPr>
          <w:i/>
        </w:rPr>
        <w:t xml:space="preserve">group-detail </w:t>
      </w:r>
      <w:r w:rsidR="00B369C1">
        <w:rPr>
          <w:i/>
        </w:rPr>
        <w:t>page</w:t>
      </w:r>
      <w:r w:rsidR="00B369C1">
        <w:t xml:space="preserve"> </w:t>
      </w:r>
      <w:r w:rsidR="00D73B6C">
        <w:t>(Figure 4)</w:t>
      </w:r>
      <w:r w:rsidR="003901FF">
        <w:t>.</w:t>
      </w:r>
    </w:p>
    <w:p w:rsidR="003901FF" w:rsidRDefault="000741F1" w:rsidP="003B661A">
      <w:pPr>
        <w:pStyle w:val="ppFigureIndent"/>
      </w:pPr>
      <w:r>
        <w:rPr>
          <w:noProof/>
          <w:lang w:bidi="he-IL"/>
        </w:rPr>
        <w:drawing>
          <wp:inline distT="0" distB="0" distL="0" distR="0" wp14:anchorId="5065520C" wp14:editId="5A0988EC">
            <wp:extent cx="5175504" cy="2907792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E5" w:rsidRDefault="009C0AE5" w:rsidP="003B661A">
      <w:pPr>
        <w:pStyle w:val="ppFigureNumberIndent"/>
      </w:pPr>
      <w:r>
        <w:t xml:space="preserve">Figure </w:t>
      </w:r>
      <w:r w:rsidR="006F1065">
        <w:fldChar w:fldCharType="begin"/>
      </w:r>
      <w:r w:rsidR="006F1065">
        <w:instrText xml:space="preserve"> SEQ Figure \* ARABIC </w:instrText>
      </w:r>
      <w:r w:rsidR="006F1065">
        <w:fldChar w:fldCharType="separate"/>
      </w:r>
      <w:r w:rsidR="00212C20">
        <w:rPr>
          <w:noProof/>
        </w:rPr>
        <w:t>4</w:t>
      </w:r>
      <w:r w:rsidR="006F1065">
        <w:rPr>
          <w:noProof/>
        </w:rPr>
        <w:fldChar w:fldCharType="end"/>
      </w:r>
    </w:p>
    <w:p w:rsidR="009C0AE5" w:rsidRPr="009C0AE5" w:rsidRDefault="005307C2" w:rsidP="003B661A">
      <w:pPr>
        <w:pStyle w:val="ppFigureCaptionIndent"/>
      </w:pPr>
      <w:r>
        <w:t xml:space="preserve">The group-detail </w:t>
      </w:r>
      <w:r w:rsidR="00CA19D1">
        <w:t>page</w:t>
      </w:r>
    </w:p>
    <w:p w:rsidR="00205B71" w:rsidRDefault="00205B71" w:rsidP="004A2040">
      <w:pPr>
        <w:pStyle w:val="ppNumberList"/>
        <w:numPr>
          <w:ilvl w:val="1"/>
          <w:numId w:val="12"/>
        </w:numPr>
        <w:ind w:left="754" w:hanging="357"/>
      </w:pPr>
      <w:r>
        <w:t>Switch back to Visual Studio (if you’re using a touch screen, the easy way to do it is to swipe from left to right starting at the left edge of the screen</w:t>
      </w:r>
      <w:r w:rsidR="00F15DD7">
        <w:t xml:space="preserve">; if you prefer using the keyboard, press </w:t>
      </w:r>
      <w:r w:rsidR="00F15DD7">
        <w:lastRenderedPageBreak/>
        <w:t>the Windows key and D</w:t>
      </w:r>
      <w:r w:rsidR="00836632">
        <w:t>, or Win-D</w:t>
      </w:r>
      <w:r>
        <w:t xml:space="preserve">) and select </w:t>
      </w:r>
      <w:r w:rsidRPr="00205B71">
        <w:rPr>
          <w:b/>
        </w:rPr>
        <w:t>Stop Debugging</w:t>
      </w:r>
      <w:r>
        <w:t xml:space="preserve"> from the </w:t>
      </w:r>
      <w:r w:rsidRPr="00205B71">
        <w:rPr>
          <w:b/>
        </w:rPr>
        <w:t>Debug</w:t>
      </w:r>
      <w:r>
        <w:t xml:space="preserve"> menu to stop the application.</w:t>
      </w:r>
    </w:p>
    <w:p w:rsidR="00D4409A" w:rsidRDefault="00D4409A" w:rsidP="00D4409A">
      <w:pPr>
        <w:pStyle w:val="ppListEnd"/>
      </w:pPr>
    </w:p>
    <w:p w:rsidR="00E151E8" w:rsidRDefault="00750EBF" w:rsidP="00E151E8">
      <w:pPr>
        <w:pStyle w:val="ppProcedureStart"/>
      </w:pPr>
      <w:bookmarkStart w:id="11" w:name="_Toc326940329"/>
      <w:r>
        <w:t xml:space="preserve">Task </w:t>
      </w:r>
      <w:proofErr w:type="gramStart"/>
      <w:r>
        <w:t>2</w:t>
      </w:r>
      <w:proofErr w:type="gramEnd"/>
      <w:r w:rsidR="00E151E8">
        <w:t xml:space="preserve"> </w:t>
      </w:r>
      <w:r w:rsidR="00821629">
        <w:t>–</w:t>
      </w:r>
      <w:r w:rsidR="00E151E8">
        <w:t xml:space="preserve"> </w:t>
      </w:r>
      <w:r w:rsidR="002749B4">
        <w:t>Familiarize Yourself with the Project</w:t>
      </w:r>
      <w:bookmarkEnd w:id="11"/>
    </w:p>
    <w:p w:rsidR="00E151E8" w:rsidRPr="00C81266" w:rsidRDefault="00FB5507" w:rsidP="00E151E8">
      <w:pPr>
        <w:pStyle w:val="ppBodyText"/>
      </w:pPr>
      <w:proofErr w:type="gramStart"/>
      <w:r>
        <w:t>It’s</w:t>
      </w:r>
      <w:proofErr w:type="gramEnd"/>
      <w:r>
        <w:t xml:space="preserve"> clear that when Visual Studio generated the project, it gave you a lot for free. </w:t>
      </w:r>
      <w:r w:rsidR="00796EA5">
        <w:t xml:space="preserve">Specifically, it gave you several </w:t>
      </w:r>
      <w:r>
        <w:t xml:space="preserve">HTML pages plus </w:t>
      </w:r>
      <w:r w:rsidR="00796EA5">
        <w:t xml:space="preserve">CSS and </w:t>
      </w:r>
      <w:r>
        <w:t xml:space="preserve">JavaScript to </w:t>
      </w:r>
      <w:r w:rsidR="00460D9A">
        <w:t xml:space="preserve">go </w:t>
      </w:r>
      <w:r>
        <w:t xml:space="preserve">with them, </w:t>
      </w:r>
      <w:r w:rsidR="00460D9A">
        <w:t xml:space="preserve">logic and </w:t>
      </w:r>
      <w:r w:rsidR="00796EA5">
        <w:t xml:space="preserve">UI </w:t>
      </w:r>
      <w:r>
        <w:t xml:space="preserve">for navigating between pages, and sample data resources. To </w:t>
      </w:r>
      <w:r w:rsidR="00796EA5">
        <w:t>implement</w:t>
      </w:r>
      <w:r>
        <w:t xml:space="preserve"> </w:t>
      </w:r>
      <w:proofErr w:type="spellStart"/>
      <w:r>
        <w:t>Conto</w:t>
      </w:r>
      <w:r w:rsidR="006F2D31">
        <w:t>so</w:t>
      </w:r>
      <w:proofErr w:type="spellEnd"/>
      <w:r w:rsidR="006F2D31">
        <w:t xml:space="preserve"> Cookbook</w:t>
      </w:r>
      <w:r>
        <w:t xml:space="preserve">, </w:t>
      </w:r>
      <w:proofErr w:type="gramStart"/>
      <w:r>
        <w:t>we’ll</w:t>
      </w:r>
      <w:proofErr w:type="gramEnd"/>
      <w:r>
        <w:t xml:space="preserve"> leverage what Visual Studio generated. </w:t>
      </w:r>
      <w:r w:rsidR="00730731">
        <w:t xml:space="preserve"> </w:t>
      </w:r>
      <w:r w:rsidR="00107FD5">
        <w:t>F</w:t>
      </w:r>
      <w:r>
        <w:t xml:space="preserve">irst take a moment to familiarize </w:t>
      </w:r>
      <w:proofErr w:type="gramStart"/>
      <w:r>
        <w:t>yourself</w:t>
      </w:r>
      <w:proofErr w:type="gramEnd"/>
      <w:r>
        <w:t xml:space="preserve"> with the project structure and with the assets Visual Studio created.</w:t>
      </w:r>
    </w:p>
    <w:p w:rsidR="00E151E8" w:rsidRDefault="002F2D96" w:rsidP="00E151E8">
      <w:pPr>
        <w:pStyle w:val="ppNumberList"/>
        <w:numPr>
          <w:ilvl w:val="1"/>
          <w:numId w:val="12"/>
        </w:numPr>
        <w:ind w:left="754" w:hanging="357"/>
      </w:pPr>
      <w:r>
        <w:t>In the Solution Explorer window, check ou</w:t>
      </w:r>
      <w:r w:rsidR="00780E57">
        <w:t xml:space="preserve">t the </w:t>
      </w:r>
      <w:r w:rsidR="00730731">
        <w:t xml:space="preserve">pages </w:t>
      </w:r>
      <w:r>
        <w:t>folde</w:t>
      </w:r>
      <w:r w:rsidR="006F2D31">
        <w:t>r</w:t>
      </w:r>
      <w:r w:rsidR="00780E57">
        <w:t xml:space="preserve">. You’ll find three subfolders </w:t>
      </w:r>
      <w:r>
        <w:t>there</w:t>
      </w:r>
      <w:r w:rsidR="00780E57">
        <w:t>, each corresponding to one of the pages in the app:</w:t>
      </w:r>
    </w:p>
    <w:p w:rsidR="002F2D96" w:rsidRDefault="00730731" w:rsidP="001C2F18">
      <w:pPr>
        <w:pStyle w:val="ppBulletListIndent"/>
      </w:pPr>
      <w:proofErr w:type="spellStart"/>
      <w:r>
        <w:t>groupedItems</w:t>
      </w:r>
      <w:proofErr w:type="spellEnd"/>
      <w:r w:rsidR="002F2D96">
        <w:t xml:space="preserve">, which </w:t>
      </w:r>
      <w:r w:rsidR="00780E57">
        <w:t xml:space="preserve">contains the source code files for the app’s </w:t>
      </w:r>
      <w:r w:rsidR="002F2D96">
        <w:t xml:space="preserve">start </w:t>
      </w:r>
      <w:r w:rsidR="00796EA5">
        <w:t>page</w:t>
      </w:r>
    </w:p>
    <w:p w:rsidR="002F2D96" w:rsidRDefault="00730731" w:rsidP="001C2F18">
      <w:pPr>
        <w:pStyle w:val="ppBulletListIndent"/>
      </w:pPr>
      <w:proofErr w:type="spellStart"/>
      <w:r>
        <w:t>itemDetail</w:t>
      </w:r>
      <w:proofErr w:type="spellEnd"/>
      <w:r w:rsidR="00780E57">
        <w:t>, which contains the source code files for the item-detail page</w:t>
      </w:r>
      <w:r w:rsidR="00406FE2">
        <w:t xml:space="preserve"> </w:t>
      </w:r>
    </w:p>
    <w:p w:rsidR="002F2D96" w:rsidRDefault="00730731" w:rsidP="001C2F18">
      <w:pPr>
        <w:pStyle w:val="ppBulletListIndent"/>
      </w:pPr>
      <w:proofErr w:type="spellStart"/>
      <w:r>
        <w:t>groupDetail</w:t>
      </w:r>
      <w:proofErr w:type="spellEnd"/>
      <w:r w:rsidR="00780E57">
        <w:t>, which contains the source code files for the group-detail page</w:t>
      </w:r>
    </w:p>
    <w:p w:rsidR="00B53080" w:rsidRDefault="00032CD5" w:rsidP="00E151E8">
      <w:pPr>
        <w:pStyle w:val="ppNumberList"/>
        <w:numPr>
          <w:ilvl w:val="1"/>
          <w:numId w:val="12"/>
        </w:numPr>
        <w:ind w:left="754" w:hanging="357"/>
      </w:pPr>
      <w:r>
        <w:t>In addition to the thr</w:t>
      </w:r>
      <w:r w:rsidR="00E712E5">
        <w:t>ee pages</w:t>
      </w:r>
      <w:r w:rsidR="00796EA5">
        <w:t xml:space="preserve"> in the </w:t>
      </w:r>
      <w:r w:rsidR="00730731">
        <w:t>pages</w:t>
      </w:r>
      <w:r w:rsidR="00780E57">
        <w:t xml:space="preserve"> folder</w:t>
      </w:r>
      <w:r w:rsidR="00E712E5">
        <w:t xml:space="preserve">, the </w:t>
      </w:r>
      <w:r w:rsidR="0042744C">
        <w:t>project</w:t>
      </w:r>
      <w:r w:rsidR="00E712E5">
        <w:t xml:space="preserve"> contains a page </w:t>
      </w:r>
      <w:r>
        <w:t xml:space="preserve">named default.html, which </w:t>
      </w:r>
      <w:r w:rsidR="00C324FE">
        <w:t xml:space="preserve">hosts </w:t>
      </w:r>
      <w:r w:rsidR="00780E57">
        <w:t>the other</w:t>
      </w:r>
      <w:r w:rsidR="00406FE2">
        <w:t xml:space="preserve"> </w:t>
      </w:r>
      <w:r w:rsidR="00C324FE">
        <w:t>pages</w:t>
      </w:r>
      <w:r>
        <w:t>.</w:t>
      </w:r>
      <w:r w:rsidR="0042744C">
        <w:t xml:space="preserve"> </w:t>
      </w:r>
      <w:r>
        <w:t>Open d</w:t>
      </w:r>
      <w:r w:rsidR="00B53080">
        <w:t>efault.html and examine the DIV</w:t>
      </w:r>
      <w:r>
        <w:t xml:space="preserve"> in the BODY element. </w:t>
      </w:r>
      <w:r w:rsidR="00B53080">
        <w:t xml:space="preserve">It </w:t>
      </w:r>
      <w:r w:rsidR="0042744C">
        <w:t xml:space="preserve">defines the content area in which the other pages </w:t>
      </w:r>
      <w:proofErr w:type="gramStart"/>
      <w:r w:rsidR="0042744C">
        <w:t>are displayed</w:t>
      </w:r>
      <w:proofErr w:type="gramEnd"/>
      <w:r w:rsidR="00B53080">
        <w:t>.</w:t>
      </w:r>
    </w:p>
    <w:p w:rsidR="00B53080" w:rsidRPr="00B53080" w:rsidRDefault="00B53080" w:rsidP="00B53080">
      <w:pPr>
        <w:pStyle w:val="ppNoteIndent"/>
        <w:ind w:left="900"/>
        <w:rPr>
          <w:b/>
        </w:rPr>
      </w:pPr>
      <w:r w:rsidRPr="00B53080">
        <w:rPr>
          <w:b/>
        </w:rPr>
        <w:t xml:space="preserve">Note: </w:t>
      </w:r>
      <w:r>
        <w:t>The BODY element contains a second DIV that’s commented out. That DIV, whose ID is “</w:t>
      </w:r>
      <w:proofErr w:type="spellStart"/>
      <w:r>
        <w:t>appbar</w:t>
      </w:r>
      <w:proofErr w:type="spellEnd"/>
      <w:r>
        <w:t>,” represents an application bar containing buttons, or “commands,” that correspond to common actions users can perform in the application. In subsequent labs, you</w:t>
      </w:r>
      <w:r w:rsidR="00730731">
        <w:t xml:space="preserve"> wi</w:t>
      </w:r>
      <w:r>
        <w:t xml:space="preserve">ll uncomment that DIV and add </w:t>
      </w:r>
      <w:r w:rsidR="00C42E4D">
        <w:t>commands</w:t>
      </w:r>
      <w:r w:rsidR="00745D8A">
        <w:t xml:space="preserve"> to it</w:t>
      </w:r>
      <w:r>
        <w:t>.</w:t>
      </w:r>
    </w:p>
    <w:p w:rsidR="00BF7B8E" w:rsidRDefault="001443FC" w:rsidP="00E151E8">
      <w:pPr>
        <w:pStyle w:val="ppNumberList"/>
        <w:numPr>
          <w:ilvl w:val="1"/>
          <w:numId w:val="12"/>
        </w:numPr>
        <w:ind w:left="754" w:hanging="357"/>
      </w:pPr>
      <w:r>
        <w:t xml:space="preserve">Examine the contents of </w:t>
      </w:r>
      <w:r w:rsidR="00AB2B98">
        <w:t xml:space="preserve">the project’s </w:t>
      </w:r>
      <w:proofErr w:type="spellStart"/>
      <w:r w:rsidR="00AB2B98">
        <w:t>js</w:t>
      </w:r>
      <w:proofErr w:type="spellEnd"/>
      <w:r w:rsidR="00AB2B98">
        <w:t xml:space="preserve"> folder. Here’</w:t>
      </w:r>
      <w:r>
        <w:t>s a quick summary of th</w:t>
      </w:r>
      <w:r w:rsidR="00AB2B98">
        <w:t>e files</w:t>
      </w:r>
      <w:r>
        <w:t xml:space="preserve"> that are found there</w:t>
      </w:r>
      <w:r w:rsidR="00AB2B98">
        <w:t>:</w:t>
      </w:r>
    </w:p>
    <w:p w:rsidR="00AB2B98" w:rsidRDefault="00963ECA" w:rsidP="001C2F18">
      <w:pPr>
        <w:pStyle w:val="ppBulletListIndent"/>
      </w:pPr>
      <w:r>
        <w:t>data.js, which</w:t>
      </w:r>
      <w:r w:rsidR="00F411EE">
        <w:t xml:space="preserve"> contains </w:t>
      </w:r>
      <w:r w:rsidR="006E1132">
        <w:t>sample d</w:t>
      </w:r>
      <w:r w:rsidR="00780E57">
        <w:t>ata</w:t>
      </w:r>
      <w:r w:rsidR="002A7B43">
        <w:t xml:space="preserve"> and code to bind that data to controls</w:t>
      </w:r>
    </w:p>
    <w:p w:rsidR="00AB2B98" w:rsidRDefault="00963ECA" w:rsidP="001C2F18">
      <w:pPr>
        <w:pStyle w:val="ppBulletListIndent"/>
      </w:pPr>
      <w:r>
        <w:t>default.js, which</w:t>
      </w:r>
      <w:r w:rsidR="00F057FA">
        <w:t xml:space="preserve"> contains the code-behind for default.html</w:t>
      </w:r>
    </w:p>
    <w:p w:rsidR="00D43127" w:rsidRDefault="00D43127" w:rsidP="001C2F18">
      <w:pPr>
        <w:pStyle w:val="ppBulletListIndent"/>
      </w:pPr>
      <w:r>
        <w:t>navigator.js</w:t>
      </w:r>
      <w:r w:rsidR="00780E57">
        <w:t>, which</w:t>
      </w:r>
      <w:r>
        <w:t xml:space="preserve"> contains helper functions for navigation </w:t>
      </w:r>
    </w:p>
    <w:p w:rsidR="00D43127" w:rsidRDefault="006D4FF6" w:rsidP="009450E7">
      <w:pPr>
        <w:pStyle w:val="ppNumberList"/>
        <w:numPr>
          <w:ilvl w:val="1"/>
          <w:numId w:val="12"/>
        </w:numPr>
        <w:ind w:left="754" w:hanging="357"/>
      </w:pPr>
      <w:r>
        <w:t xml:space="preserve">Look in the project’s images folder, where </w:t>
      </w:r>
      <w:proofErr w:type="gramStart"/>
      <w:r>
        <w:t>you’ll</w:t>
      </w:r>
      <w:proofErr w:type="gramEnd"/>
      <w:r>
        <w:t xml:space="preserve"> find image assets used to brand the app.</w:t>
      </w:r>
    </w:p>
    <w:p w:rsidR="00E151E8" w:rsidRDefault="00E151E8" w:rsidP="00E151E8">
      <w:pPr>
        <w:pStyle w:val="ppListEnd"/>
      </w:pPr>
    </w:p>
    <w:p w:rsidR="00E151E8" w:rsidRDefault="00750EBF" w:rsidP="00E151E8">
      <w:pPr>
        <w:pStyle w:val="ppProcedureStart"/>
      </w:pPr>
      <w:bookmarkStart w:id="12" w:name="_Toc326940330"/>
      <w:r>
        <w:t xml:space="preserve">Task </w:t>
      </w:r>
      <w:proofErr w:type="gramStart"/>
      <w:r>
        <w:t>3</w:t>
      </w:r>
      <w:proofErr w:type="gramEnd"/>
      <w:r w:rsidR="00E151E8">
        <w:t xml:space="preserve"> </w:t>
      </w:r>
      <w:r w:rsidR="002749B4">
        <w:t>–</w:t>
      </w:r>
      <w:r w:rsidR="00E151E8">
        <w:t xml:space="preserve"> </w:t>
      </w:r>
      <w:r w:rsidR="009A69DD">
        <w:t xml:space="preserve">Customize the </w:t>
      </w:r>
      <w:r w:rsidR="002D4EB8">
        <w:t>Start Page</w:t>
      </w:r>
      <w:bookmarkEnd w:id="12"/>
    </w:p>
    <w:p w:rsidR="00E151E8" w:rsidRPr="00C81266" w:rsidRDefault="009A69DD" w:rsidP="00E151E8">
      <w:pPr>
        <w:pStyle w:val="ppBodyText"/>
      </w:pPr>
      <w:r>
        <w:t>Currently, t</w:t>
      </w:r>
      <w:r w:rsidR="00F411EE">
        <w:t xml:space="preserve">he project name – </w:t>
      </w:r>
      <w:proofErr w:type="spellStart"/>
      <w:r w:rsidR="00F411EE">
        <w:t>ContosoCookbook</w:t>
      </w:r>
      <w:proofErr w:type="spellEnd"/>
      <w:r>
        <w:t xml:space="preserve"> – appears at the top o</w:t>
      </w:r>
      <w:r w:rsidR="00F411EE">
        <w:t>f the start page</w:t>
      </w:r>
      <w:r>
        <w:t xml:space="preserve">. </w:t>
      </w:r>
      <w:proofErr w:type="gramStart"/>
      <w:r>
        <w:t>Let’s</w:t>
      </w:r>
      <w:proofErr w:type="gramEnd"/>
      <w:r>
        <w:t xml:space="preserve"> modify that to rea</w:t>
      </w:r>
      <w:r w:rsidR="00F411EE">
        <w:t>d “</w:t>
      </w:r>
      <w:proofErr w:type="spellStart"/>
      <w:r w:rsidR="00F411EE">
        <w:t>Contoso</w:t>
      </w:r>
      <w:proofErr w:type="spellEnd"/>
      <w:r w:rsidR="00F411EE">
        <w:t xml:space="preserve"> Cookbook</w:t>
      </w:r>
      <w:r w:rsidR="00664590">
        <w:t>”</w:t>
      </w:r>
      <w:r w:rsidR="00406FE2">
        <w:t xml:space="preserve">. </w:t>
      </w:r>
    </w:p>
    <w:p w:rsidR="00E151E8" w:rsidRDefault="009A69DD" w:rsidP="00E151E8">
      <w:pPr>
        <w:pStyle w:val="ppNumberList"/>
        <w:numPr>
          <w:ilvl w:val="1"/>
          <w:numId w:val="12"/>
        </w:numPr>
        <w:ind w:left="754" w:hanging="357"/>
      </w:pPr>
      <w:r>
        <w:t>Open groupedItems.html in Visual Studio.</w:t>
      </w:r>
    </w:p>
    <w:p w:rsidR="009A69DD" w:rsidRDefault="00E109B3" w:rsidP="00E151E8">
      <w:pPr>
        <w:pStyle w:val="ppNumberList"/>
        <w:numPr>
          <w:ilvl w:val="1"/>
          <w:numId w:val="12"/>
        </w:numPr>
        <w:ind w:left="754" w:hanging="357"/>
      </w:pPr>
      <w:r>
        <w:t>Find t</w:t>
      </w:r>
      <w:r w:rsidR="009D2A2D">
        <w:t xml:space="preserve">he SPAN element whose </w:t>
      </w:r>
      <w:r>
        <w:t xml:space="preserve">class </w:t>
      </w:r>
      <w:r w:rsidR="009D2A2D">
        <w:t xml:space="preserve">is </w:t>
      </w:r>
      <w:r>
        <w:t>“</w:t>
      </w:r>
      <w:proofErr w:type="spellStart"/>
      <w:r>
        <w:t>pagetitle</w:t>
      </w:r>
      <w:proofErr w:type="spellEnd"/>
      <w:r w:rsidR="00F411EE">
        <w:t>” and change “</w:t>
      </w:r>
      <w:proofErr w:type="spellStart"/>
      <w:r w:rsidR="00F411EE">
        <w:t>ContosoCookbook</w:t>
      </w:r>
      <w:proofErr w:type="spellEnd"/>
      <w:r w:rsidR="009A69DD">
        <w:t xml:space="preserve">” to </w:t>
      </w:r>
      <w:r w:rsidR="00F411EE">
        <w:t>“</w:t>
      </w:r>
      <w:proofErr w:type="spellStart"/>
      <w:r w:rsidR="00F411EE">
        <w:t>Contoso</w:t>
      </w:r>
      <w:proofErr w:type="spellEnd"/>
      <w:r w:rsidR="00F411EE">
        <w:t xml:space="preserve"> Cookbook</w:t>
      </w:r>
      <w:r w:rsidR="00EE56FB">
        <w:t>,” as shown below</w:t>
      </w:r>
      <w:r w:rsidR="009A69DD">
        <w:t>:</w:t>
      </w:r>
    </w:p>
    <w:p w:rsidR="009A69DD" w:rsidRDefault="004A4681" w:rsidP="003B661A">
      <w:pPr>
        <w:pStyle w:val="ppCodeLanguageIndent"/>
      </w:pPr>
      <w:r>
        <w:t>HTML</w:t>
      </w:r>
    </w:p>
    <w:p w:rsidR="004A4681" w:rsidRPr="00F411EE" w:rsidRDefault="007923DB" w:rsidP="001D38CF">
      <w:pPr>
        <w:pStyle w:val="ppCodeIndent"/>
        <w:ind w:left="720"/>
      </w:pPr>
      <w:r w:rsidRPr="00F411EE">
        <w:rPr>
          <w:rFonts w:eastAsiaTheme="minorHAnsi" w:cs="Consolas"/>
          <w:szCs w:val="20"/>
          <w:lang w:val="en-NZ" w:bidi="ar-SA"/>
        </w:rPr>
        <w:lastRenderedPageBreak/>
        <w:t>&lt;</w:t>
      </w:r>
      <w:r w:rsidRPr="00F411EE">
        <w:t>span class</w:t>
      </w:r>
      <w:r w:rsidRPr="00F411EE">
        <w:rPr>
          <w:rFonts w:eastAsiaTheme="minorHAnsi" w:cs="Consolas"/>
          <w:szCs w:val="20"/>
          <w:lang w:val="en-NZ" w:bidi="ar-SA"/>
        </w:rPr>
        <w:t>="</w:t>
      </w:r>
      <w:proofErr w:type="spellStart"/>
      <w:r w:rsidRPr="00F411EE">
        <w:rPr>
          <w:rFonts w:eastAsiaTheme="minorHAnsi" w:cs="Consolas"/>
          <w:szCs w:val="20"/>
          <w:lang w:val="en-NZ" w:bidi="ar-SA"/>
        </w:rPr>
        <w:t>pagetitle</w:t>
      </w:r>
      <w:proofErr w:type="spellEnd"/>
      <w:r w:rsidRPr="00F411EE">
        <w:rPr>
          <w:rFonts w:eastAsiaTheme="minorHAnsi" w:cs="Consolas"/>
          <w:szCs w:val="20"/>
          <w:lang w:val="en-NZ" w:bidi="ar-SA"/>
        </w:rPr>
        <w:t>"&gt;</w:t>
      </w:r>
      <w:proofErr w:type="spellStart"/>
      <w:r w:rsidR="00F411EE">
        <w:t>Contoso</w:t>
      </w:r>
      <w:proofErr w:type="spellEnd"/>
      <w:r w:rsidR="00F411EE">
        <w:t xml:space="preserve"> Cookbook</w:t>
      </w:r>
      <w:r w:rsidRPr="00F411EE">
        <w:rPr>
          <w:rFonts w:eastAsiaTheme="minorHAnsi" w:cs="Consolas"/>
          <w:szCs w:val="20"/>
          <w:lang w:val="en-NZ" w:bidi="ar-SA"/>
        </w:rPr>
        <w:t>&lt;/</w:t>
      </w:r>
      <w:r w:rsidRPr="00F411EE">
        <w:t>span</w:t>
      </w:r>
      <w:r w:rsidRPr="00F411EE">
        <w:rPr>
          <w:rFonts w:eastAsiaTheme="minorHAnsi" w:cs="Consolas"/>
          <w:szCs w:val="20"/>
          <w:lang w:val="en-NZ" w:bidi="ar-SA"/>
        </w:rPr>
        <w:t>&gt;</w:t>
      </w:r>
    </w:p>
    <w:p w:rsidR="00E151E8" w:rsidRDefault="00E23FB8" w:rsidP="00E151E8">
      <w:pPr>
        <w:pStyle w:val="ppNumberList"/>
        <w:numPr>
          <w:ilvl w:val="1"/>
          <w:numId w:val="12"/>
        </w:numPr>
        <w:ind w:left="754" w:hanging="357"/>
      </w:pPr>
      <w:r>
        <w:t>Press F5 to launch</w:t>
      </w:r>
      <w:r w:rsidR="00E34BBC">
        <w:t xml:space="preserve"> the application </w:t>
      </w:r>
      <w:r>
        <w:t xml:space="preserve">in the debugger </w:t>
      </w:r>
      <w:r w:rsidR="00E34BBC">
        <w:t xml:space="preserve">and confirm that the title text at the top of the start </w:t>
      </w:r>
      <w:r w:rsidR="00183F6B">
        <w:t>page</w:t>
      </w:r>
      <w:r w:rsidR="00E34BBC">
        <w:t xml:space="preserve"> has changed</w:t>
      </w:r>
      <w:r w:rsidR="00E109B3">
        <w:t xml:space="preserve"> (</w:t>
      </w:r>
      <w:r w:rsidR="00F411EE">
        <w:t>Figure 5</w:t>
      </w:r>
      <w:r w:rsidR="00E109B3">
        <w:t>)</w:t>
      </w:r>
      <w:r w:rsidR="00E34BBC">
        <w:t>.</w:t>
      </w:r>
    </w:p>
    <w:p w:rsidR="00F411EE" w:rsidRDefault="001D38CF" w:rsidP="003B661A">
      <w:pPr>
        <w:pStyle w:val="ppFigureIndent"/>
      </w:pPr>
      <w:r>
        <w:rPr>
          <w:noProof/>
          <w:lang w:bidi="he-IL"/>
        </w:rPr>
        <w:drawing>
          <wp:inline distT="0" distB="0" distL="0" distR="0" wp14:anchorId="3AD6BB86" wp14:editId="5AE4CBD6">
            <wp:extent cx="5175504" cy="2907792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EE" w:rsidRDefault="00F411EE" w:rsidP="003B661A">
      <w:pPr>
        <w:pStyle w:val="ppFigureNumberIndent"/>
      </w:pPr>
      <w:r>
        <w:t xml:space="preserve">Figure </w:t>
      </w:r>
      <w:r w:rsidR="006F1065">
        <w:fldChar w:fldCharType="begin"/>
      </w:r>
      <w:r w:rsidR="006F1065">
        <w:instrText xml:space="preserve"> SEQ Figure \* ARABIC </w:instrText>
      </w:r>
      <w:r w:rsidR="006F1065">
        <w:fldChar w:fldCharType="separate"/>
      </w:r>
      <w:r w:rsidR="00212C20">
        <w:rPr>
          <w:noProof/>
        </w:rPr>
        <w:t>5</w:t>
      </w:r>
      <w:r w:rsidR="006F1065">
        <w:rPr>
          <w:noProof/>
        </w:rPr>
        <w:fldChar w:fldCharType="end"/>
      </w:r>
    </w:p>
    <w:p w:rsidR="00F411EE" w:rsidRPr="00F411EE" w:rsidRDefault="00F411EE" w:rsidP="003B661A">
      <w:pPr>
        <w:pStyle w:val="ppFigureCaptionIndent"/>
      </w:pPr>
      <w:r>
        <w:t>The modified start page</w:t>
      </w:r>
    </w:p>
    <w:p w:rsidR="00E80EAC" w:rsidRPr="00E80EAC" w:rsidRDefault="00E80EAC" w:rsidP="00E80EAC">
      <w:pPr>
        <w:pStyle w:val="ppNumberList"/>
      </w:pPr>
      <w:r>
        <w:t xml:space="preserve">Return to Visual Studio and use the </w:t>
      </w:r>
      <w:r w:rsidRPr="00E80EAC">
        <w:rPr>
          <w:b/>
        </w:rPr>
        <w:t>Stop Debugging</w:t>
      </w:r>
      <w:r>
        <w:t xml:space="preserve"> command to </w:t>
      </w:r>
      <w:r w:rsidR="00BB49E1">
        <w:t>close the application</w:t>
      </w:r>
      <w:r w:rsidRPr="00E80EAC">
        <w:t>.</w:t>
      </w:r>
    </w:p>
    <w:p w:rsidR="00E151E8" w:rsidRDefault="00E151E8" w:rsidP="00E151E8">
      <w:pPr>
        <w:pStyle w:val="ppListEnd"/>
      </w:pPr>
    </w:p>
    <w:p w:rsidR="009D2A2D" w:rsidRDefault="009D2A2D" w:rsidP="009D2A2D">
      <w:pPr>
        <w:pStyle w:val="ppProcedureStart"/>
      </w:pPr>
      <w:bookmarkStart w:id="13" w:name="_Toc326940331"/>
      <w:r>
        <w:t xml:space="preserve">Task </w:t>
      </w:r>
      <w:proofErr w:type="gramStart"/>
      <w:r>
        <w:t>4</w:t>
      </w:r>
      <w:proofErr w:type="gramEnd"/>
      <w:r>
        <w:t xml:space="preserve"> – Customize the Branding</w:t>
      </w:r>
      <w:bookmarkEnd w:id="13"/>
    </w:p>
    <w:p w:rsidR="009D2A2D" w:rsidRPr="00C81266" w:rsidRDefault="00DB547B" w:rsidP="003B661A">
      <w:pPr>
        <w:pStyle w:val="ppBodyText"/>
      </w:pPr>
      <w:r>
        <w:t xml:space="preserve">If you go out to the </w:t>
      </w:r>
      <w:r w:rsidR="00406FE2">
        <w:t>Windows S</w:t>
      </w:r>
      <w:r>
        <w:t xml:space="preserve">tart screen right now, </w:t>
      </w:r>
      <w:proofErr w:type="gramStart"/>
      <w:r>
        <w:t>you’ll</w:t>
      </w:r>
      <w:proofErr w:type="gramEnd"/>
      <w:r>
        <w:t xml:space="preserve"> see that there’s a </w:t>
      </w:r>
      <w:proofErr w:type="spellStart"/>
      <w:r>
        <w:t>ContosoCookbook</w:t>
      </w:r>
      <w:proofErr w:type="spellEnd"/>
      <w:r>
        <w:t xml:space="preserve"> tile. That tile is the application’s </w:t>
      </w:r>
      <w:r>
        <w:rPr>
          <w:i/>
        </w:rPr>
        <w:t>primary tile</w:t>
      </w:r>
      <w:r>
        <w:t xml:space="preserve">. It was created when the app was installed, which happened the first time the app was launched from Visual Studio. </w:t>
      </w:r>
      <w:r w:rsidR="002D4EB8">
        <w:t xml:space="preserve">The image on the tile comes from logo.png in the images folder. In this task, </w:t>
      </w:r>
      <w:proofErr w:type="gramStart"/>
      <w:r w:rsidR="002D4EB8">
        <w:t>you’</w:t>
      </w:r>
      <w:r w:rsidR="005D6E4E">
        <w:t>ll</w:t>
      </w:r>
      <w:proofErr w:type="gramEnd"/>
      <w:r w:rsidR="005D6E4E">
        <w:t xml:space="preserve"> replace the logo </w:t>
      </w:r>
      <w:r w:rsidR="002D4EB8">
        <w:t>t</w:t>
      </w:r>
      <w:r w:rsidR="008322E5">
        <w:t>hat Visual Studio generat</w:t>
      </w:r>
      <w:r w:rsidR="004450B1">
        <w:t>ed with one more suitable for a</w:t>
      </w:r>
      <w:r w:rsidR="008322E5">
        <w:t xml:space="preserve"> cookbook</w:t>
      </w:r>
      <w:r w:rsidR="00406FE2">
        <w:t xml:space="preserve"> application</w:t>
      </w:r>
      <w:r w:rsidR="002D4EB8">
        <w:t xml:space="preserve">. While </w:t>
      </w:r>
      <w:proofErr w:type="gramStart"/>
      <w:r w:rsidR="002D4EB8">
        <w:t>you’re</w:t>
      </w:r>
      <w:proofErr w:type="gramEnd"/>
      <w:r w:rsidR="002D4EB8">
        <w:t xml:space="preserve"> at it, you’ll replace the other PNGs in the images folder to uniquely brand the a</w:t>
      </w:r>
      <w:r w:rsidR="00135027">
        <w:t>pplication</w:t>
      </w:r>
      <w:r w:rsidR="008322E5">
        <w:t>, and finish up by modifying</w:t>
      </w:r>
      <w:r w:rsidR="003702ED">
        <w:t xml:space="preserve"> </w:t>
      </w:r>
      <w:r w:rsidR="002D7A35">
        <w:t>the application manifest</w:t>
      </w:r>
      <w:r w:rsidR="002D4EB8">
        <w:t>.</w:t>
      </w:r>
    </w:p>
    <w:p w:rsidR="009D2A2D" w:rsidRDefault="00171C2F" w:rsidP="009D2A2D">
      <w:pPr>
        <w:pStyle w:val="ppNumberList"/>
      </w:pPr>
      <w:r>
        <w:t xml:space="preserve">On the </w:t>
      </w:r>
      <w:r w:rsidR="00BC5B20">
        <w:t xml:space="preserve">Windows </w:t>
      </w:r>
      <w:proofErr w:type="gramStart"/>
      <w:r w:rsidR="00BC5B20">
        <w:t>S</w:t>
      </w:r>
      <w:r>
        <w:t>tart</w:t>
      </w:r>
      <w:proofErr w:type="gramEnd"/>
      <w:r>
        <w:t xml:space="preserve"> screen</w:t>
      </w:r>
      <w:r w:rsidR="006B450B">
        <w:t xml:space="preserve">, right-click the </w:t>
      </w:r>
      <w:proofErr w:type="spellStart"/>
      <w:r w:rsidR="006B450B">
        <w:t>ContosoCookbook</w:t>
      </w:r>
      <w:proofErr w:type="spellEnd"/>
      <w:r>
        <w:t xml:space="preserve"> tile (or use a finger to drag it down a half inch or so</w:t>
      </w:r>
      <w:r w:rsidR="009A58A8">
        <w:t xml:space="preserve"> before letting go</w:t>
      </w:r>
      <w:r>
        <w:t>) and select “Uninstall” to uninstall the application and remove the tile</w:t>
      </w:r>
      <w:r w:rsidR="009D2A2D">
        <w:t>.</w:t>
      </w:r>
    </w:p>
    <w:p w:rsidR="008724B7" w:rsidRDefault="0061121E" w:rsidP="009D2A2D">
      <w:pPr>
        <w:pStyle w:val="ppNumberList"/>
      </w:pPr>
      <w:r>
        <w:t xml:space="preserve">Go back to Visual Studio and right-click the images folder. Then use the </w:t>
      </w:r>
      <w:r w:rsidR="0099135F">
        <w:rPr>
          <w:b/>
        </w:rPr>
        <w:t>Add -</w:t>
      </w:r>
      <w:r w:rsidRPr="0061121E">
        <w:rPr>
          <w:b/>
        </w:rPr>
        <w:t xml:space="preserve"> Existing Item</w:t>
      </w:r>
      <w:r>
        <w:t xml:space="preserve"> command to import </w:t>
      </w:r>
      <w:r w:rsidR="004352CC">
        <w:t>Logo.png, SmallLogo.png, SplashScreen.png, StoreLogo.png, and WideLogo.png from the Images folder of the lab starting materials</w:t>
      </w:r>
      <w:r>
        <w:t>. When prompted, allow these files to overwrite the existing files with the same names.</w:t>
      </w:r>
    </w:p>
    <w:p w:rsidR="008724B7" w:rsidRDefault="00396F00" w:rsidP="009D2A2D">
      <w:pPr>
        <w:pStyle w:val="ppNumberList"/>
      </w:pPr>
      <w:r>
        <w:t xml:space="preserve">In Solution Explorer, double-click </w:t>
      </w:r>
      <w:proofErr w:type="spellStart"/>
      <w:r>
        <w:t>package.appxmanifest</w:t>
      </w:r>
      <w:proofErr w:type="spellEnd"/>
      <w:r>
        <w:t xml:space="preserve"> to open the application manifest.</w:t>
      </w:r>
    </w:p>
    <w:p w:rsidR="000D2902" w:rsidRPr="000D2902" w:rsidRDefault="000D2902" w:rsidP="000D2902">
      <w:pPr>
        <w:pStyle w:val="ppNoteIndent"/>
        <w:ind w:left="900"/>
        <w:rPr>
          <w:b/>
        </w:rPr>
      </w:pPr>
      <w:r w:rsidRPr="000D2902">
        <w:rPr>
          <w:b/>
        </w:rPr>
        <w:lastRenderedPageBreak/>
        <w:t xml:space="preserve">Note: </w:t>
      </w:r>
      <w:r w:rsidRPr="000D2902">
        <w:t xml:space="preserve">The application manifest </w:t>
      </w:r>
      <w:r>
        <w:t xml:space="preserve">contains metadata </w:t>
      </w:r>
      <w:r w:rsidR="00FA6CF0">
        <w:t>regarding</w:t>
      </w:r>
      <w:r>
        <w:t xml:space="preserve"> a Metro-style app and </w:t>
      </w:r>
      <w:proofErr w:type="gramStart"/>
      <w:r>
        <w:t>is embedded</w:t>
      </w:r>
      <w:proofErr w:type="gramEnd"/>
      <w:r>
        <w:t xml:space="preserve"> in every application that you build. At runtime, the manifest tells Windows 8 everything it nee</w:t>
      </w:r>
      <w:r w:rsidR="00FA6CF0">
        <w:t>ds to know about the app</w:t>
      </w:r>
      <w:r>
        <w:t>, including the application name, publisher, and what capabilities the application requires, including access to webcams, microphones, the Internet, and parts of the file system – specifically, the user’s documents, music, and videos libraries.</w:t>
      </w:r>
    </w:p>
    <w:p w:rsidR="008724B7" w:rsidRDefault="000D2902" w:rsidP="009D2A2D">
      <w:pPr>
        <w:pStyle w:val="ppNumberList"/>
      </w:pPr>
      <w:r>
        <w:t>Change the</w:t>
      </w:r>
      <w:r w:rsidR="009513C5">
        <w:t xml:space="preserve"> application’s display name </w:t>
      </w:r>
      <w:r>
        <w:t>to “</w:t>
      </w:r>
      <w:proofErr w:type="spellStart"/>
      <w:r>
        <w:t>Contoso</w:t>
      </w:r>
      <w:proofErr w:type="spellEnd"/>
      <w:r>
        <w:t xml:space="preserve"> Cookbook” and its description to “</w:t>
      </w:r>
      <w:proofErr w:type="spellStart"/>
      <w:r>
        <w:t>Contoso</w:t>
      </w:r>
      <w:proofErr w:type="spellEnd"/>
      <w:r>
        <w:t xml:space="preserve"> Cookbook application,” as shown in Figure 6.</w:t>
      </w:r>
      <w:r w:rsidR="00913979">
        <w:t xml:space="preserve"> </w:t>
      </w:r>
      <w:proofErr w:type="gramStart"/>
      <w:r w:rsidR="00913979">
        <w:t>Also</w:t>
      </w:r>
      <w:proofErr w:type="gramEnd"/>
      <w:r w:rsidR="00913979">
        <w:t xml:space="preserve"> enter “images\widelogo.png” into the Wide Logo box to give the application a wide tile.</w:t>
      </w:r>
    </w:p>
    <w:p w:rsidR="000D2902" w:rsidRDefault="00881986" w:rsidP="003B661A">
      <w:pPr>
        <w:pStyle w:val="ppFigureIndent"/>
      </w:pPr>
      <w:r w:rsidRPr="00881986">
        <w:rPr>
          <w:noProof/>
          <w:sz w:val="16"/>
          <w:szCs w:val="16"/>
          <w:bdr w:val="single" w:sz="4" w:space="0" w:color="auto"/>
          <w:lang w:bidi="he-IL"/>
        </w:rPr>
        <w:drawing>
          <wp:inline distT="0" distB="0" distL="0" distR="0" wp14:anchorId="6B03C899" wp14:editId="0B337EDC">
            <wp:extent cx="4507992" cy="27432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ifest (HTML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127">
        <w:rPr>
          <w:rStyle w:val="CommentReference"/>
        </w:rPr>
        <w:commentReference w:id="14"/>
      </w:r>
    </w:p>
    <w:p w:rsidR="00ED543B" w:rsidRDefault="00ED543B" w:rsidP="003B661A">
      <w:pPr>
        <w:pStyle w:val="ppFigureNumberIndent"/>
      </w:pPr>
      <w:r>
        <w:t xml:space="preserve">Figure </w:t>
      </w:r>
      <w:r w:rsidR="006F1065">
        <w:fldChar w:fldCharType="begin"/>
      </w:r>
      <w:r w:rsidR="006F1065">
        <w:instrText xml:space="preserve"> SEQ Figure \* ARABIC </w:instrText>
      </w:r>
      <w:r w:rsidR="006F1065">
        <w:fldChar w:fldCharType="separate"/>
      </w:r>
      <w:r w:rsidR="00212C20">
        <w:rPr>
          <w:noProof/>
        </w:rPr>
        <w:t>6</w:t>
      </w:r>
      <w:r w:rsidR="006F1065">
        <w:rPr>
          <w:noProof/>
        </w:rPr>
        <w:fldChar w:fldCharType="end"/>
      </w:r>
    </w:p>
    <w:p w:rsidR="00ED543B" w:rsidRPr="00ED543B" w:rsidRDefault="00ED543B" w:rsidP="003B661A">
      <w:pPr>
        <w:pStyle w:val="ppFigureCaptionIndent"/>
      </w:pPr>
      <w:r>
        <w:t>Changing t</w:t>
      </w:r>
      <w:r w:rsidR="0069233F">
        <w:t xml:space="preserve">he branding </w:t>
      </w:r>
      <w:r>
        <w:t>in the manifest</w:t>
      </w:r>
    </w:p>
    <w:p w:rsidR="009D2A2D" w:rsidRDefault="00B432BF" w:rsidP="009D2A2D">
      <w:pPr>
        <w:pStyle w:val="ppNumberList"/>
      </w:pPr>
      <w:r>
        <w:t>P</w:t>
      </w:r>
      <w:r w:rsidR="00777048">
        <w:t>ress F5 to launch the application.</w:t>
      </w:r>
    </w:p>
    <w:p w:rsidR="009D2A2D" w:rsidRDefault="00777048" w:rsidP="009D2A2D">
      <w:pPr>
        <w:pStyle w:val="ppNumberList"/>
      </w:pPr>
      <w:r>
        <w:t xml:space="preserve">Watch as the application starts up. Is the splash screen (the screen </w:t>
      </w:r>
      <w:proofErr w:type="gramStart"/>
      <w:r>
        <w:t>that’s</w:t>
      </w:r>
      <w:proofErr w:type="gramEnd"/>
      <w:r>
        <w:t xml:space="preserve"> briefly shown as the app loads) different than before?</w:t>
      </w:r>
    </w:p>
    <w:p w:rsidR="00B86690" w:rsidRDefault="00B86690" w:rsidP="00B86690">
      <w:pPr>
        <w:pStyle w:val="ppNumberList"/>
      </w:pPr>
      <w:r>
        <w:t>Go to the Window 8 start screen and confirm that it contains a tile like the one below.</w:t>
      </w:r>
    </w:p>
    <w:p w:rsidR="00B86690" w:rsidRDefault="00B86690" w:rsidP="00B86690">
      <w:pPr>
        <w:pStyle w:val="ppFigureIndent"/>
      </w:pPr>
      <w:r>
        <w:rPr>
          <w:noProof/>
          <w:lang w:bidi="he-IL"/>
        </w:rPr>
        <w:drawing>
          <wp:inline distT="0" distB="0" distL="0" distR="0" wp14:anchorId="28B6E4A3" wp14:editId="0B6DF957">
            <wp:extent cx="2353626" cy="11434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626" cy="11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90" w:rsidRDefault="00B86690" w:rsidP="00B86690">
      <w:pPr>
        <w:pStyle w:val="ppFigureNumberIndent"/>
      </w:pPr>
      <w:r>
        <w:t xml:space="preserve">Figure </w:t>
      </w:r>
      <w:r w:rsidR="006F1065">
        <w:fldChar w:fldCharType="begin"/>
      </w:r>
      <w:r w:rsidR="006F1065">
        <w:instrText xml:space="preserve"> SEQ Figure \* ARABIC </w:instrText>
      </w:r>
      <w:r w:rsidR="006F1065">
        <w:fldChar w:fldCharType="separate"/>
      </w:r>
      <w:r>
        <w:rPr>
          <w:noProof/>
        </w:rPr>
        <w:t>7</w:t>
      </w:r>
      <w:r w:rsidR="006F1065">
        <w:rPr>
          <w:noProof/>
        </w:rPr>
        <w:fldChar w:fldCharType="end"/>
      </w:r>
    </w:p>
    <w:p w:rsidR="00B86690" w:rsidRPr="00E46103" w:rsidRDefault="00B86690" w:rsidP="00B86690">
      <w:pPr>
        <w:pStyle w:val="ppFigureCaptionIndent"/>
      </w:pPr>
      <w:r>
        <w:t>The new application tile</w:t>
      </w:r>
    </w:p>
    <w:p w:rsidR="00B86690" w:rsidRPr="000D2902" w:rsidRDefault="00B86690" w:rsidP="00B86690">
      <w:pPr>
        <w:pStyle w:val="ppNoteIndent"/>
        <w:ind w:left="900"/>
        <w:rPr>
          <w:b/>
        </w:rPr>
      </w:pPr>
      <w:r w:rsidRPr="000D2902">
        <w:rPr>
          <w:b/>
        </w:rPr>
        <w:lastRenderedPageBreak/>
        <w:t xml:space="preserve">Note: </w:t>
      </w:r>
      <w:r>
        <w:t xml:space="preserve">If </w:t>
      </w:r>
      <w:proofErr w:type="gramStart"/>
      <w:r>
        <w:t>you’d</w:t>
      </w:r>
      <w:proofErr w:type="gramEnd"/>
      <w:r>
        <w:t xml:space="preserve"> prefer a square tile, right-click the wide tile (or on a touch screen, drag the tile down slightly and let go), and then click “Smaller” in the application bar.</w:t>
      </w:r>
    </w:p>
    <w:p w:rsidR="009D2A2D" w:rsidRDefault="00E46103" w:rsidP="009D2A2D">
      <w:pPr>
        <w:pStyle w:val="ppNumberList"/>
      </w:pPr>
      <w:r>
        <w:t>Return to Visual Studio and stop debugging</w:t>
      </w:r>
      <w:r w:rsidR="009D2A2D">
        <w:t>.</w:t>
      </w:r>
    </w:p>
    <w:p w:rsidR="009D2A2D" w:rsidRDefault="009D2A2D" w:rsidP="009D2A2D">
      <w:pPr>
        <w:pStyle w:val="ppListEnd"/>
      </w:pPr>
    </w:p>
    <w:p w:rsidR="009D2A2D" w:rsidRPr="00E151E8" w:rsidRDefault="009D2A2D" w:rsidP="00E151E8">
      <w:pPr>
        <w:pStyle w:val="ppBodyText"/>
        <w:numPr>
          <w:ilvl w:val="0"/>
          <w:numId w:val="0"/>
        </w:numPr>
      </w:pPr>
    </w:p>
    <w:bookmarkStart w:id="15" w:name="_Toc326940332" w:displacedByCustomXml="next"/>
    <w:sdt>
      <w:sdtPr>
        <w:rPr>
          <w:rFonts w:eastAsia="Arial Unicode MS"/>
        </w:rPr>
        <w:alias w:val="Topic"/>
        <w:tag w:val="a7c9a53b-369b-4dce-889c-5a31d79f1490"/>
        <w:id w:val="-236017048"/>
        <w:placeholder>
          <w:docPart w:val="DefaultPlaceholder_1082065158"/>
        </w:placeholder>
        <w:text/>
      </w:sdtPr>
      <w:sdtEndPr/>
      <w:sdtContent>
        <w:p w:rsidR="007B2C19" w:rsidRDefault="005745AB" w:rsidP="007B2C19">
          <w:pPr>
            <w:pStyle w:val="ppTopic"/>
            <w:rPr>
              <w:rFonts w:eastAsia="Arial Unicode MS"/>
            </w:rPr>
          </w:pPr>
          <w:r>
            <w:rPr>
              <w:rFonts w:eastAsia="Arial Unicode MS"/>
            </w:rPr>
            <w:t>Exercise 2: Load</w:t>
          </w:r>
          <w:r w:rsidR="007B2C19">
            <w:rPr>
              <w:rFonts w:eastAsia="Arial Unicode MS"/>
            </w:rPr>
            <w:t xml:space="preserve"> Recipe Data</w:t>
          </w:r>
        </w:p>
      </w:sdtContent>
    </w:sdt>
    <w:bookmarkEnd w:id="15" w:displacedByCustomXml="prev"/>
    <w:p w:rsidR="00322F2D" w:rsidRPr="004614D8" w:rsidRDefault="00533CC2" w:rsidP="00322F2D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>The project already includes sample data</w:t>
      </w:r>
      <w:r w:rsidR="00027822">
        <w:rPr>
          <w:rFonts w:eastAsia="Arial Unicode MS"/>
        </w:rPr>
        <w:t xml:space="preserve">, but you’ll </w:t>
      </w:r>
      <w:r>
        <w:rPr>
          <w:rFonts w:eastAsia="Arial Unicode MS"/>
        </w:rPr>
        <w:t xml:space="preserve">want to replace it </w:t>
      </w:r>
      <w:r w:rsidR="00027822">
        <w:rPr>
          <w:rFonts w:eastAsia="Arial Unicode MS"/>
        </w:rPr>
        <w:t>with data of your own. In Exercise 2, you’</w:t>
      </w:r>
      <w:r w:rsidR="001D083F">
        <w:rPr>
          <w:rFonts w:eastAsia="Arial Unicode MS"/>
        </w:rPr>
        <w:t xml:space="preserve">ll </w:t>
      </w:r>
      <w:r w:rsidR="00E01201">
        <w:rPr>
          <w:rFonts w:eastAsia="Arial Unicode MS"/>
        </w:rPr>
        <w:t>replace the sample data with real recipe data, complete with recipe images</w:t>
      </w:r>
      <w:r w:rsidR="00027822">
        <w:rPr>
          <w:rFonts w:eastAsia="Arial Unicode MS"/>
        </w:rPr>
        <w:t>.</w:t>
      </w:r>
    </w:p>
    <w:p w:rsidR="00E81103" w:rsidRDefault="00033AC7" w:rsidP="00E81103">
      <w:pPr>
        <w:pStyle w:val="ppProcedureStart"/>
      </w:pPr>
      <w:bookmarkStart w:id="16" w:name="_Toc326940333"/>
      <w:r>
        <w:t>Task 1 – Import</w:t>
      </w:r>
      <w:r w:rsidR="002F2E04">
        <w:t xml:space="preserve"> </w:t>
      </w:r>
      <w:r w:rsidR="005E051B">
        <w:t>Recipe</w:t>
      </w:r>
      <w:r w:rsidR="00E81103">
        <w:t xml:space="preserve"> Data</w:t>
      </w:r>
      <w:bookmarkEnd w:id="16"/>
    </w:p>
    <w:p w:rsidR="00E81103" w:rsidRPr="00C81266" w:rsidRDefault="00500945" w:rsidP="00E81103">
      <w:pPr>
        <w:pStyle w:val="ppBodyText"/>
      </w:pPr>
      <w:r>
        <w:t>The first task i</w:t>
      </w:r>
      <w:r w:rsidR="00033AC7">
        <w:t>s to import recipe data and images</w:t>
      </w:r>
      <w:r w:rsidR="00D34126">
        <w:t>.</w:t>
      </w:r>
    </w:p>
    <w:p w:rsidR="00D34126" w:rsidRDefault="00D34126" w:rsidP="00D34126">
      <w:pPr>
        <w:pStyle w:val="ppNumberList"/>
        <w:numPr>
          <w:ilvl w:val="1"/>
          <w:numId w:val="12"/>
        </w:numPr>
        <w:ind w:left="754" w:hanging="357"/>
      </w:pPr>
      <w:r>
        <w:t>Create a new folder na</w:t>
      </w:r>
      <w:r w:rsidR="00FA6CF0">
        <w:t xml:space="preserve">med “data” in the </w:t>
      </w:r>
      <w:proofErr w:type="spellStart"/>
      <w:r w:rsidR="00FA6CF0">
        <w:t>ContosoCookbook</w:t>
      </w:r>
      <w:proofErr w:type="spellEnd"/>
      <w:r>
        <w:t xml:space="preserve"> project.</w:t>
      </w:r>
      <w:r w:rsidR="00587291">
        <w:t xml:space="preserve"> </w:t>
      </w:r>
      <w:r w:rsidR="002D10FD">
        <w:t xml:space="preserve"> </w:t>
      </w:r>
      <w:r w:rsidR="00587291">
        <w:t xml:space="preserve">You can do this by </w:t>
      </w:r>
      <w:proofErr w:type="gramStart"/>
      <w:r w:rsidR="00587291">
        <w:t>right</w:t>
      </w:r>
      <w:r w:rsidR="002D10FD">
        <w:t>-</w:t>
      </w:r>
      <w:r w:rsidR="00587291">
        <w:t>clicking</w:t>
      </w:r>
      <w:proofErr w:type="gramEnd"/>
      <w:r w:rsidR="00587291">
        <w:t xml:space="preserve"> on the project in </w:t>
      </w:r>
      <w:r w:rsidR="00752CF9">
        <w:t>S</w:t>
      </w:r>
      <w:r w:rsidR="00587291">
        <w:t xml:space="preserve">olution </w:t>
      </w:r>
      <w:r w:rsidR="00752CF9">
        <w:t>E</w:t>
      </w:r>
      <w:r w:rsidR="00587291">
        <w:t xml:space="preserve">xplorer and selecting </w:t>
      </w:r>
      <w:r w:rsidR="00587291" w:rsidRPr="002D10FD">
        <w:rPr>
          <w:b/>
        </w:rPr>
        <w:t xml:space="preserve">Add </w:t>
      </w:r>
      <w:r w:rsidR="002D10FD" w:rsidRPr="002D10FD">
        <w:rPr>
          <w:b/>
        </w:rPr>
        <w:t xml:space="preserve">- </w:t>
      </w:r>
      <w:r w:rsidR="00587291" w:rsidRPr="002D10FD">
        <w:rPr>
          <w:b/>
        </w:rPr>
        <w:t>New Folder</w:t>
      </w:r>
      <w:r w:rsidR="00587291">
        <w:t>.</w:t>
      </w:r>
    </w:p>
    <w:p w:rsidR="00D34126" w:rsidRDefault="00752CF9" w:rsidP="00D34126">
      <w:pPr>
        <w:pStyle w:val="ppNumberList"/>
        <w:numPr>
          <w:ilvl w:val="1"/>
          <w:numId w:val="12"/>
        </w:numPr>
        <w:ind w:left="754" w:hanging="357"/>
      </w:pPr>
      <w:r>
        <w:t xml:space="preserve">Right-click the data folder and use the </w:t>
      </w:r>
      <w:r w:rsidRPr="00D160DD">
        <w:rPr>
          <w:b/>
        </w:rPr>
        <w:t>Add - Existing Item</w:t>
      </w:r>
      <w:r>
        <w:t xml:space="preserve"> command to import Recipes.txt from the data folder of the starting materials</w:t>
      </w:r>
      <w:r w:rsidR="00D34126">
        <w:t>.</w:t>
      </w:r>
    </w:p>
    <w:p w:rsidR="00D34126" w:rsidRPr="008634C2" w:rsidRDefault="00D34126" w:rsidP="00C53A3C">
      <w:pPr>
        <w:pStyle w:val="ppNoteIndent"/>
        <w:tabs>
          <w:tab w:val="left" w:pos="1260"/>
        </w:tabs>
        <w:ind w:left="900"/>
        <w:rPr>
          <w:b/>
        </w:rPr>
      </w:pPr>
      <w:r w:rsidRPr="008634C2">
        <w:rPr>
          <w:b/>
        </w:rPr>
        <w:t xml:space="preserve">Note: </w:t>
      </w:r>
      <w:r>
        <w:t>If you take a moment t</w:t>
      </w:r>
      <w:r w:rsidR="00F755BD">
        <w:t xml:space="preserve">o look inside </w:t>
      </w:r>
      <w:r>
        <w:t xml:space="preserve">Recipes.txt, </w:t>
      </w:r>
      <w:proofErr w:type="gramStart"/>
      <w:r>
        <w:t>you’ll</w:t>
      </w:r>
      <w:proofErr w:type="gramEnd"/>
      <w:r>
        <w:t xml:space="preserve"> see that it contains JSON-encoded data denoting recipes and recipe groups.</w:t>
      </w:r>
    </w:p>
    <w:p w:rsidR="00C14DAE" w:rsidRDefault="00D34126" w:rsidP="00D34126">
      <w:pPr>
        <w:pStyle w:val="ppNumberList"/>
        <w:numPr>
          <w:ilvl w:val="1"/>
          <w:numId w:val="12"/>
        </w:numPr>
        <w:ind w:left="754" w:hanging="357"/>
      </w:pPr>
      <w:r>
        <w:t xml:space="preserve">Copy the folders named </w:t>
      </w:r>
      <w:proofErr w:type="spellStart"/>
      <w:proofErr w:type="gramStart"/>
      <w:r>
        <w:t>chinese</w:t>
      </w:r>
      <w:proofErr w:type="spellEnd"/>
      <w:proofErr w:type="gramEnd"/>
      <w:r>
        <w:t xml:space="preserve">, </w:t>
      </w:r>
      <w:proofErr w:type="spellStart"/>
      <w:r>
        <w:t>french</w:t>
      </w:r>
      <w:proofErr w:type="spellEnd"/>
      <w:r>
        <w:t xml:space="preserve">, </w:t>
      </w:r>
      <w:proofErr w:type="spellStart"/>
      <w:r>
        <w:t>german</w:t>
      </w:r>
      <w:proofErr w:type="spellEnd"/>
      <w:r>
        <w:t xml:space="preserve">, </w:t>
      </w:r>
      <w:proofErr w:type="spellStart"/>
      <w:r>
        <w:t>indian</w:t>
      </w:r>
      <w:proofErr w:type="spellEnd"/>
      <w:r>
        <w:t xml:space="preserve">, </w:t>
      </w:r>
      <w:proofErr w:type="spellStart"/>
      <w:r>
        <w:t>italian</w:t>
      </w:r>
      <w:proofErr w:type="spellEnd"/>
      <w:r>
        <w:t xml:space="preserve">, and </w:t>
      </w:r>
      <w:proofErr w:type="spellStart"/>
      <w:r>
        <w:t>mexican</w:t>
      </w:r>
      <w:proofErr w:type="spellEnd"/>
      <w:r>
        <w:t xml:space="preserve"> (along with their contents) from the </w:t>
      </w:r>
      <w:r w:rsidR="00FA6CF0">
        <w:t xml:space="preserve">images folder of the </w:t>
      </w:r>
      <w:r>
        <w:t>starting materials to the project’s images folder. I</w:t>
      </w:r>
      <w:r w:rsidR="00587291">
        <w:t>t is</w:t>
      </w:r>
      <w:r>
        <w:t xml:space="preserve"> import</w:t>
      </w:r>
      <w:r w:rsidR="009A0C50">
        <w:t xml:space="preserve">ant to put them in the </w:t>
      </w:r>
      <w:r>
        <w:t xml:space="preserve">images folder, because the </w:t>
      </w:r>
      <w:proofErr w:type="gramStart"/>
      <w:r>
        <w:t xml:space="preserve">image URLs in Recipes.txt </w:t>
      </w:r>
      <w:r w:rsidR="00FA6CF0">
        <w:t>assume</w:t>
      </w:r>
      <w:proofErr w:type="gramEnd"/>
      <w:r w:rsidR="00FA6CF0">
        <w:t xml:space="preserve"> </w:t>
      </w:r>
      <w:r>
        <w:t>that</w:t>
      </w:r>
      <w:r w:rsidR="00587291">
        <w:t xml:space="preserve"> is</w:t>
      </w:r>
      <w:r>
        <w:t xml:space="preserve"> where they</w:t>
      </w:r>
      <w:r w:rsidR="00587291">
        <w:t xml:space="preserve"> a</w:t>
      </w:r>
      <w:r>
        <w:t>re located.</w:t>
      </w:r>
    </w:p>
    <w:p w:rsidR="00C14DAE" w:rsidRPr="008634C2" w:rsidRDefault="00C14DAE" w:rsidP="00C14DAE">
      <w:pPr>
        <w:pStyle w:val="ppNoteIndent"/>
        <w:tabs>
          <w:tab w:val="left" w:pos="1260"/>
        </w:tabs>
        <w:ind w:left="900"/>
        <w:rPr>
          <w:b/>
        </w:rPr>
      </w:pPr>
      <w:r w:rsidRPr="008634C2">
        <w:rPr>
          <w:b/>
        </w:rPr>
        <w:t xml:space="preserve">Note: </w:t>
      </w:r>
      <w:r w:rsidR="00BC45E2">
        <w:t>An easy way to do the import is to drag the folders from a window open on the desktop and drop them onto the Images folder in Solution Explorer</w:t>
      </w:r>
      <w:r>
        <w:t>.</w:t>
      </w:r>
    </w:p>
    <w:p w:rsidR="00D34126" w:rsidRDefault="00587291" w:rsidP="006725C5">
      <w:pPr>
        <w:pStyle w:val="ppBodyText"/>
      </w:pPr>
      <w:r>
        <w:t xml:space="preserve"> </w:t>
      </w:r>
    </w:p>
    <w:p w:rsidR="00E81103" w:rsidRDefault="00E81103" w:rsidP="00E81103">
      <w:pPr>
        <w:pStyle w:val="ppListEnd"/>
      </w:pPr>
    </w:p>
    <w:p w:rsidR="00322F2D" w:rsidRDefault="00E81103" w:rsidP="00322F2D">
      <w:pPr>
        <w:pStyle w:val="ppProcedureStart"/>
      </w:pPr>
      <w:bookmarkStart w:id="17" w:name="_Toc326940334"/>
      <w:r>
        <w:t>Task 2</w:t>
      </w:r>
      <w:r w:rsidR="00322F2D">
        <w:t xml:space="preserve"> </w:t>
      </w:r>
      <w:r w:rsidR="00027822">
        <w:t>–</w:t>
      </w:r>
      <w:r w:rsidR="00322F2D">
        <w:t xml:space="preserve"> </w:t>
      </w:r>
      <w:r w:rsidR="001A5CC0">
        <w:t xml:space="preserve">Load </w:t>
      </w:r>
      <w:r w:rsidR="00657554">
        <w:t>Recipe Data</w:t>
      </w:r>
      <w:bookmarkEnd w:id="17"/>
    </w:p>
    <w:p w:rsidR="00322F2D" w:rsidRPr="00C81266" w:rsidRDefault="00835C66" w:rsidP="00322F2D">
      <w:pPr>
        <w:pStyle w:val="ppBodyText"/>
      </w:pPr>
      <w:r>
        <w:t xml:space="preserve">The next step is to replace the sample data in data.js </w:t>
      </w:r>
      <w:r w:rsidR="009A58A8">
        <w:t>(which Visual Studio plac</w:t>
      </w:r>
      <w:r w:rsidR="006C6DA8">
        <w:t xml:space="preserve">ed in the project’s </w:t>
      </w:r>
      <w:proofErr w:type="spellStart"/>
      <w:r w:rsidR="006C6DA8">
        <w:t>js</w:t>
      </w:r>
      <w:proofErr w:type="spellEnd"/>
      <w:r w:rsidR="006C6DA8">
        <w:t xml:space="preserve"> folder) </w:t>
      </w:r>
      <w:r>
        <w:t>with code that loads recipe data.</w:t>
      </w:r>
    </w:p>
    <w:p w:rsidR="00322F2D" w:rsidRDefault="00502F08" w:rsidP="00322F2D">
      <w:pPr>
        <w:pStyle w:val="ppNumberList"/>
        <w:numPr>
          <w:ilvl w:val="1"/>
          <w:numId w:val="12"/>
        </w:numPr>
        <w:ind w:left="754" w:hanging="357"/>
      </w:pPr>
      <w:r>
        <w:t>Open data.js and remove (or comment ou</w:t>
      </w:r>
      <w:r w:rsidR="00BB49E1">
        <w:t>t) all the lines between “use</w:t>
      </w:r>
      <w:r>
        <w:t xml:space="preserve"> strict” and the </w:t>
      </w:r>
      <w:proofErr w:type="spellStart"/>
      <w:r w:rsidR="00DD14D0">
        <w:t>getItemReference</w:t>
      </w:r>
      <w:commentRangeStart w:id="18"/>
      <w:proofErr w:type="spellEnd"/>
      <w:r>
        <w:t xml:space="preserve"> function.</w:t>
      </w:r>
      <w:commentRangeEnd w:id="18"/>
      <w:r w:rsidR="00587291">
        <w:rPr>
          <w:rStyle w:val="CommentReference"/>
        </w:rPr>
        <w:commentReference w:id="18"/>
      </w:r>
    </w:p>
    <w:p w:rsidR="007C4880" w:rsidRPr="007C4880" w:rsidRDefault="007C4880" w:rsidP="0049584B">
      <w:pPr>
        <w:pStyle w:val="ppNoteIndent"/>
        <w:ind w:left="900"/>
        <w:rPr>
          <w:b/>
        </w:rPr>
      </w:pPr>
      <w:r w:rsidRPr="007C4880">
        <w:rPr>
          <w:b/>
        </w:rPr>
        <w:t xml:space="preserve">Note: </w:t>
      </w:r>
      <w:r>
        <w:t xml:space="preserve"> The lines you just removed declare and initialize arrays named </w:t>
      </w:r>
      <w:proofErr w:type="spellStart"/>
      <w:r>
        <w:t>sampleGroups</w:t>
      </w:r>
      <w:proofErr w:type="spellEnd"/>
      <w:r>
        <w:t xml:space="preserve"> and </w:t>
      </w:r>
      <w:proofErr w:type="spellStart"/>
      <w:r>
        <w:t>sampleItems</w:t>
      </w:r>
      <w:proofErr w:type="spellEnd"/>
      <w:r>
        <w:t xml:space="preserve"> containing </w:t>
      </w:r>
      <w:r w:rsidR="00FB7E74">
        <w:t>sample data. You no longer need</w:t>
      </w:r>
      <w:r>
        <w:t xml:space="preserve"> these arrays since </w:t>
      </w:r>
      <w:proofErr w:type="gramStart"/>
      <w:r>
        <w:t>you’re</w:t>
      </w:r>
      <w:proofErr w:type="gramEnd"/>
      <w:r>
        <w:t xml:space="preserve"> replacing the sample data with </w:t>
      </w:r>
      <w:r w:rsidR="0091380B">
        <w:t>real</w:t>
      </w:r>
      <w:r>
        <w:t xml:space="preserve"> data.</w:t>
      </w:r>
    </w:p>
    <w:p w:rsidR="00D43B04" w:rsidRDefault="00502F08" w:rsidP="00322F2D">
      <w:pPr>
        <w:pStyle w:val="ppNumberList"/>
        <w:numPr>
          <w:ilvl w:val="1"/>
          <w:numId w:val="12"/>
        </w:numPr>
        <w:ind w:left="754" w:hanging="357"/>
      </w:pPr>
      <w:r>
        <w:lastRenderedPageBreak/>
        <w:t>Further down in the file, remove or</w:t>
      </w:r>
      <w:r w:rsidR="00713E2B">
        <w:t xml:space="preserve"> comment out the following statements</w:t>
      </w:r>
      <w:r>
        <w:t>:</w:t>
      </w:r>
    </w:p>
    <w:p w:rsidR="00502F08" w:rsidRDefault="00502F08" w:rsidP="00725970">
      <w:pPr>
        <w:pStyle w:val="ppCodeLanguageIndent"/>
      </w:pPr>
      <w:r>
        <w:t>JavaScript</w:t>
      </w:r>
    </w:p>
    <w:p w:rsidR="00795020" w:rsidRDefault="00795020" w:rsidP="00795020">
      <w:pPr>
        <w:pStyle w:val="ppCodeIndent"/>
        <w:ind w:left="720"/>
      </w:pPr>
      <w:proofErr w:type="spellStart"/>
      <w:r>
        <w:t>sampleItems.forEach</w:t>
      </w:r>
      <w:proofErr w:type="spellEnd"/>
      <w:r>
        <w:t>(function (item) {</w:t>
      </w:r>
    </w:p>
    <w:p w:rsidR="00795020" w:rsidRDefault="00795020" w:rsidP="00795020">
      <w:pPr>
        <w:pStyle w:val="ppCodeIndent"/>
        <w:ind w:left="720"/>
      </w:pPr>
      <w:r>
        <w:t xml:space="preserve">    </w:t>
      </w:r>
      <w:proofErr w:type="spellStart"/>
      <w:r>
        <w:t>list.push</w:t>
      </w:r>
      <w:proofErr w:type="spellEnd"/>
      <w:r>
        <w:t>(item);</w:t>
      </w:r>
    </w:p>
    <w:p w:rsidR="00502F08" w:rsidRPr="00502F08" w:rsidRDefault="00795020" w:rsidP="00D24942">
      <w:pPr>
        <w:pStyle w:val="ppCodeIndent"/>
        <w:ind w:left="720"/>
      </w:pPr>
      <w:r>
        <w:t>});</w:t>
      </w:r>
    </w:p>
    <w:p w:rsidR="00D43B04" w:rsidRDefault="00973BB9" w:rsidP="00322F2D">
      <w:pPr>
        <w:pStyle w:val="ppNumberList"/>
        <w:numPr>
          <w:ilvl w:val="1"/>
          <w:numId w:val="12"/>
        </w:numPr>
        <w:ind w:left="754" w:hanging="357"/>
      </w:pPr>
      <w:r>
        <w:t xml:space="preserve">Replace the </w:t>
      </w:r>
      <w:proofErr w:type="spellStart"/>
      <w:r>
        <w:t>forEach</w:t>
      </w:r>
      <w:proofErr w:type="spellEnd"/>
      <w:r>
        <w:t xml:space="preserve"> loop that you just deleted with the following statements</w:t>
      </w:r>
      <w:r w:rsidR="00713E2B">
        <w:t>:</w:t>
      </w:r>
    </w:p>
    <w:p w:rsidR="00713E2B" w:rsidRDefault="00713E2B" w:rsidP="00713E2B">
      <w:pPr>
        <w:pStyle w:val="ppCodeLanguageIndent"/>
      </w:pPr>
      <w:r>
        <w:t>JavaScript</w:t>
      </w:r>
    </w:p>
    <w:p w:rsidR="000C0AAE" w:rsidRDefault="000C0AAE" w:rsidP="00A523D0">
      <w:pPr>
        <w:pStyle w:val="ppCodeIndent"/>
        <w:numPr>
          <w:ilvl w:val="0"/>
          <w:numId w:val="0"/>
        </w:numPr>
        <w:ind w:left="720"/>
      </w:pPr>
      <w:proofErr w:type="spellStart"/>
      <w:proofErr w:type="gramStart"/>
      <w:r>
        <w:t>WinJS.xhr</w:t>
      </w:r>
      <w:proofErr w:type="spellEnd"/>
      <w:r>
        <w:t>(</w:t>
      </w:r>
      <w:proofErr w:type="gramEnd"/>
      <w:r>
        <w:t>{</w:t>
      </w:r>
      <w:r w:rsidR="00E54444">
        <w:t>url: "data/</w:t>
      </w:r>
      <w:r>
        <w:t>Recipes</w:t>
      </w:r>
      <w:r w:rsidR="00E54444">
        <w:t>.txt</w:t>
      </w:r>
      <w:r>
        <w:t>"</w:t>
      </w:r>
      <w:r w:rsidRPr="000C0AAE">
        <w:t>}).then(function (</w:t>
      </w:r>
      <w:proofErr w:type="spellStart"/>
      <w:r w:rsidRPr="000C0AAE">
        <w:t>xhr</w:t>
      </w:r>
      <w:proofErr w:type="spellEnd"/>
      <w:r w:rsidRPr="000C0AAE">
        <w:t>) {</w:t>
      </w:r>
    </w:p>
    <w:p w:rsidR="0017711A" w:rsidRDefault="0017711A" w:rsidP="0017711A">
      <w:pPr>
        <w:pStyle w:val="ppCodeIndent"/>
        <w:ind w:left="720"/>
      </w:pPr>
      <w:r>
        <w:t xml:space="preserve">    </w:t>
      </w:r>
      <w:proofErr w:type="spellStart"/>
      <w:r>
        <w:t>var</w:t>
      </w:r>
      <w:proofErr w:type="spellEnd"/>
      <w:r>
        <w:t xml:space="preserve"> items = </w:t>
      </w:r>
      <w:proofErr w:type="spellStart"/>
      <w:r>
        <w:t>JSON.parse</w:t>
      </w:r>
      <w:proofErr w:type="spellEnd"/>
      <w:r>
        <w:t>(</w:t>
      </w:r>
      <w:proofErr w:type="spellStart"/>
      <w:r>
        <w:t>xhr.responseText</w:t>
      </w:r>
      <w:proofErr w:type="spellEnd"/>
      <w:r>
        <w:t>);</w:t>
      </w:r>
    </w:p>
    <w:p w:rsidR="0017711A" w:rsidRDefault="0017711A" w:rsidP="0017711A">
      <w:pPr>
        <w:pStyle w:val="ppCodeIndent"/>
        <w:ind w:left="720"/>
      </w:pPr>
    </w:p>
    <w:p w:rsidR="0017711A" w:rsidRDefault="0017711A" w:rsidP="0017711A">
      <w:pPr>
        <w:pStyle w:val="ppCodeIndent"/>
        <w:ind w:left="720"/>
      </w:pPr>
      <w:r>
        <w:t xml:space="preserve">    // Add the items to the </w:t>
      </w:r>
      <w:proofErr w:type="spellStart"/>
      <w:r>
        <w:t>WinJS.Binding.List</w:t>
      </w:r>
      <w:proofErr w:type="spellEnd"/>
    </w:p>
    <w:p w:rsidR="0017711A" w:rsidRDefault="0017711A" w:rsidP="0017711A">
      <w:pPr>
        <w:pStyle w:val="ppCodeIndent"/>
        <w:ind w:left="720"/>
      </w:pPr>
      <w:r>
        <w:t xml:space="preserve">    </w:t>
      </w:r>
      <w:proofErr w:type="spellStart"/>
      <w:r>
        <w:t>items.forEach</w:t>
      </w:r>
      <w:proofErr w:type="spellEnd"/>
      <w:r>
        <w:t>(function (item) {</w:t>
      </w:r>
    </w:p>
    <w:p w:rsidR="0017711A" w:rsidRDefault="0017711A" w:rsidP="0017711A">
      <w:pPr>
        <w:pStyle w:val="ppCodeIndent"/>
        <w:ind w:left="720"/>
      </w:pPr>
      <w:r>
        <w:t xml:space="preserve">        </w:t>
      </w:r>
      <w:proofErr w:type="spellStart"/>
      <w:r>
        <w:t>list.push</w:t>
      </w:r>
      <w:proofErr w:type="spellEnd"/>
      <w:r>
        <w:t>(item);</w:t>
      </w:r>
    </w:p>
    <w:p w:rsidR="0017711A" w:rsidRDefault="0017711A" w:rsidP="0017711A">
      <w:pPr>
        <w:pStyle w:val="ppCodeIndent"/>
        <w:ind w:left="720"/>
      </w:pPr>
      <w:r>
        <w:t xml:space="preserve">    })</w:t>
      </w:r>
      <w:r w:rsidR="008C0777">
        <w:t>;</w:t>
      </w:r>
    </w:p>
    <w:p w:rsidR="00D43B04" w:rsidRDefault="0017711A" w:rsidP="0017711A">
      <w:pPr>
        <w:pStyle w:val="ppCodeIndent"/>
        <w:numPr>
          <w:ilvl w:val="0"/>
          <w:numId w:val="0"/>
        </w:numPr>
        <w:ind w:left="720"/>
      </w:pPr>
      <w:r>
        <w:t>});</w:t>
      </w:r>
    </w:p>
    <w:p w:rsidR="001A63CD" w:rsidRPr="001A63CD" w:rsidRDefault="004F6DED" w:rsidP="00AA52F2">
      <w:pPr>
        <w:pStyle w:val="ppNoteIndent"/>
        <w:ind w:left="810"/>
        <w:rPr>
          <w:b/>
        </w:rPr>
      </w:pPr>
      <w:r w:rsidRPr="004F6DED">
        <w:rPr>
          <w:b/>
        </w:rPr>
        <w:t xml:space="preserve">Note: </w:t>
      </w:r>
      <w:r>
        <w:t>The code you just</w:t>
      </w:r>
      <w:r w:rsidR="00AA52F2">
        <w:t xml:space="preserve"> added uses </w:t>
      </w:r>
      <w:proofErr w:type="spellStart"/>
      <w:r w:rsidR="00AA52F2">
        <w:t>WinJS’s</w:t>
      </w:r>
      <w:proofErr w:type="spellEnd"/>
      <w:r w:rsidR="00AA52F2">
        <w:t xml:space="preserve"> </w:t>
      </w:r>
      <w:proofErr w:type="spellStart"/>
      <w:r w:rsidR="001A63CD">
        <w:t>WinJS.xhr</w:t>
      </w:r>
      <w:proofErr w:type="spellEnd"/>
      <w:r w:rsidR="001A63CD">
        <w:t xml:space="preserve"> function to load the Recipes.txt file you imported in the previous task. The image URLs in Recipes.txt refer to images in the project’s images folder. </w:t>
      </w:r>
      <w:r w:rsidR="00AA52F2">
        <w:t xml:space="preserve"> If </w:t>
      </w:r>
      <w:proofErr w:type="gramStart"/>
      <w:r w:rsidR="00AA52F2">
        <w:t>you’d</w:t>
      </w:r>
      <w:proofErr w:type="gramEnd"/>
      <w:r w:rsidR="00AA52F2">
        <w:t xml:space="preserve"> prefer, you can download recipe data from Azure by changing the URL passed to </w:t>
      </w:r>
      <w:proofErr w:type="spellStart"/>
      <w:r w:rsidR="00AA52F2">
        <w:t>WinJS.xhr</w:t>
      </w:r>
      <w:proofErr w:type="spellEnd"/>
      <w:r w:rsidR="00AA52F2">
        <w:t xml:space="preserve"> to “</w:t>
      </w:r>
      <w:r w:rsidR="00AA52F2" w:rsidRPr="00AA52F2">
        <w:t>http://contosorecipes8.blob.core.windows.net/</w:t>
      </w:r>
      <w:proofErr w:type="spellStart"/>
      <w:r w:rsidR="00AA52F2" w:rsidRPr="00AA52F2">
        <w:t>AzureRecipes</w:t>
      </w:r>
      <w:r w:rsidR="008D6A53">
        <w:t>RP</w:t>
      </w:r>
      <w:proofErr w:type="spellEnd"/>
      <w:r w:rsidR="00AA52F2">
        <w:t>.” Recipe data and images will then come from the cloud rather than from local resources. If you decide to go this route, you can remove Recipes.txt from the project</w:t>
      </w:r>
      <w:r w:rsidR="00DD14D0">
        <w:t>. However, the i</w:t>
      </w:r>
      <w:r w:rsidR="00AA52F2">
        <w:t xml:space="preserve">mages folder must remain because it contains 150x150 recipe images that </w:t>
      </w:r>
      <w:proofErr w:type="gramStart"/>
      <w:r w:rsidR="00AA52F2">
        <w:t>will be used</w:t>
      </w:r>
      <w:proofErr w:type="gramEnd"/>
      <w:r w:rsidR="00AA52F2">
        <w:t xml:space="preserve"> to create secondary tiles in Lab 6. Secondary tile images must be local resources; they cannot be loaded remotely</w:t>
      </w:r>
    </w:p>
    <w:p w:rsidR="004F6DED" w:rsidRPr="004F6DED" w:rsidRDefault="00E829D0" w:rsidP="00AA52F2">
      <w:pPr>
        <w:pStyle w:val="ppNoteIndent"/>
        <w:ind w:left="810"/>
        <w:rPr>
          <w:b/>
        </w:rPr>
      </w:pPr>
      <w:r>
        <w:t xml:space="preserve">Even though </w:t>
      </w:r>
      <w:proofErr w:type="gramStart"/>
      <w:r>
        <w:t>you’re</w:t>
      </w:r>
      <w:proofErr w:type="gramEnd"/>
      <w:r>
        <w:t xml:space="preserve"> using</w:t>
      </w:r>
      <w:r w:rsidR="00AE64E8">
        <w:t xml:space="preserve"> </w:t>
      </w:r>
      <w:proofErr w:type="spellStart"/>
      <w:r w:rsidR="00AE64E8">
        <w:t>XMLHttpRequest</w:t>
      </w:r>
      <w:proofErr w:type="spellEnd"/>
      <w:r w:rsidR="00AE64E8">
        <w:t>, you don’t have to worry about cross-origin restrictions in M</w:t>
      </w:r>
      <w:r w:rsidR="00AA52F2">
        <w:t xml:space="preserve">etro. The call succeeds </w:t>
      </w:r>
      <w:r w:rsidR="007448B4">
        <w:t xml:space="preserve">even </w:t>
      </w:r>
      <w:r w:rsidR="00DD14D0">
        <w:t>if</w:t>
      </w:r>
      <w:r w:rsidR="00AE64E8">
        <w:t xml:space="preserve"> the target </w:t>
      </w:r>
      <w:r w:rsidR="007448B4">
        <w:t>lives in a different domain</w:t>
      </w:r>
      <w:r w:rsidR="00AE64E8">
        <w:t>!</w:t>
      </w:r>
    </w:p>
    <w:p w:rsidR="00B103A7" w:rsidRDefault="00B103A7" w:rsidP="006725C5">
      <w:pPr>
        <w:pStyle w:val="ppBodyText"/>
      </w:pPr>
    </w:p>
    <w:p w:rsidR="00B103A7" w:rsidRDefault="00B103A7" w:rsidP="00B103A7">
      <w:pPr>
        <w:pStyle w:val="ppProcedureStart"/>
      </w:pPr>
      <w:bookmarkStart w:id="19" w:name="_Toc326480296"/>
      <w:bookmarkStart w:id="20" w:name="_Toc326940335"/>
      <w:r>
        <w:t xml:space="preserve">Task </w:t>
      </w:r>
      <w:proofErr w:type="gramStart"/>
      <w:r>
        <w:t>3</w:t>
      </w:r>
      <w:proofErr w:type="gramEnd"/>
      <w:r>
        <w:t xml:space="preserve"> – Test the Results</w:t>
      </w:r>
      <w:bookmarkEnd w:id="19"/>
      <w:bookmarkEnd w:id="20"/>
    </w:p>
    <w:p w:rsidR="00B103A7" w:rsidRDefault="00B103A7" w:rsidP="006725C5">
      <w:pPr>
        <w:pStyle w:val="ppBodyText"/>
      </w:pPr>
      <w:r>
        <w:t xml:space="preserve">Now </w:t>
      </w:r>
      <w:proofErr w:type="gramStart"/>
      <w:r>
        <w:t>it’s</w:t>
      </w:r>
      <w:proofErr w:type="gramEnd"/>
      <w:r>
        <w:t xml:space="preserve"> time to run the app and see how </w:t>
      </w:r>
      <w:proofErr w:type="spellStart"/>
      <w:r>
        <w:t>Contoso</w:t>
      </w:r>
      <w:proofErr w:type="spellEnd"/>
      <w:r>
        <w:t xml:space="preserve"> Cookbook has changed.</w:t>
      </w:r>
    </w:p>
    <w:p w:rsidR="00AB241D" w:rsidRDefault="00E70914" w:rsidP="00B103A7">
      <w:pPr>
        <w:pStyle w:val="ppNumberList"/>
        <w:numPr>
          <w:ilvl w:val="1"/>
          <w:numId w:val="38"/>
        </w:numPr>
        <w:tabs>
          <w:tab w:val="clear" w:pos="1037"/>
          <w:tab w:val="num" w:pos="720"/>
        </w:tabs>
        <w:ind w:left="720"/>
      </w:pPr>
      <w:r>
        <w:t xml:space="preserve">Press F5 to </w:t>
      </w:r>
      <w:r w:rsidR="00A72523">
        <w:t>debug</w:t>
      </w:r>
      <w:r w:rsidR="00AB241D">
        <w:t xml:space="preserve"> the application and verify that the start page looks like the one below.</w:t>
      </w:r>
    </w:p>
    <w:p w:rsidR="00617BBF" w:rsidRDefault="00693F32" w:rsidP="003B661A">
      <w:pPr>
        <w:pStyle w:val="ppFigureIndent"/>
      </w:pPr>
      <w:r>
        <w:rPr>
          <w:noProof/>
          <w:lang w:bidi="he-IL"/>
        </w:rPr>
        <w:lastRenderedPageBreak/>
        <w:drawing>
          <wp:inline distT="0" distB="0" distL="0" distR="0" wp14:anchorId="2D0B0737" wp14:editId="1B2095C9">
            <wp:extent cx="5175504" cy="2907792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BF" w:rsidRDefault="00617BBF" w:rsidP="00C11C7C">
      <w:pPr>
        <w:pStyle w:val="ppFigureNumberIndent"/>
      </w:pPr>
      <w:r>
        <w:t xml:space="preserve">Figure </w:t>
      </w:r>
      <w:r w:rsidR="00C11C7C">
        <w:t>8</w:t>
      </w:r>
    </w:p>
    <w:p w:rsidR="00617BBF" w:rsidRPr="00617BBF" w:rsidRDefault="00617BBF" w:rsidP="003B661A">
      <w:pPr>
        <w:pStyle w:val="ppFigureCaptionIndent"/>
      </w:pPr>
      <w:r>
        <w:t>The start page with recipes</w:t>
      </w:r>
    </w:p>
    <w:p w:rsidR="00713E2B" w:rsidRDefault="00C6470D" w:rsidP="00322F2D">
      <w:pPr>
        <w:pStyle w:val="ppNumberList"/>
        <w:numPr>
          <w:ilvl w:val="1"/>
          <w:numId w:val="12"/>
        </w:numPr>
        <w:ind w:left="754" w:hanging="357"/>
      </w:pPr>
      <w:r>
        <w:t>Retu</w:t>
      </w:r>
      <w:r w:rsidR="00617BBF">
        <w:t xml:space="preserve">rn to Visual Studio and </w:t>
      </w:r>
      <w:r w:rsidR="00F9797C">
        <w:t>stop debugging</w:t>
      </w:r>
      <w:r>
        <w:t>.</w:t>
      </w:r>
    </w:p>
    <w:p w:rsidR="00322F2D" w:rsidRDefault="00322F2D" w:rsidP="00322F2D">
      <w:pPr>
        <w:pStyle w:val="ppListEnd"/>
      </w:pPr>
    </w:p>
    <w:p w:rsidR="00251270" w:rsidRDefault="00251270" w:rsidP="00251270">
      <w:pPr>
        <w:pStyle w:val="ppBodyText"/>
        <w:numPr>
          <w:ilvl w:val="0"/>
          <w:numId w:val="0"/>
        </w:numPr>
      </w:pPr>
    </w:p>
    <w:bookmarkStart w:id="21" w:name="_Toc326940336" w:displacedByCustomXml="next"/>
    <w:sdt>
      <w:sdtPr>
        <w:alias w:val="Topic"/>
        <w:tag w:val="98c5c831-e16e-489e-bda6-fb3bd89a64ea"/>
        <w:id w:val="876749172"/>
        <w:placeholder>
          <w:docPart w:val="DefaultPlaceholder_1082065158"/>
        </w:placeholder>
        <w:text/>
      </w:sdtPr>
      <w:sdtEndPr/>
      <w:sdtContent>
        <w:p w:rsidR="00251270" w:rsidRDefault="00251270" w:rsidP="00251270">
          <w:pPr>
            <w:pStyle w:val="ppTopic"/>
          </w:pPr>
          <w:r>
            <w:t>Exercise 3: Customize the UI</w:t>
          </w:r>
        </w:p>
      </w:sdtContent>
    </w:sdt>
    <w:bookmarkEnd w:id="21" w:displacedByCustomXml="prev"/>
    <w:p w:rsidR="009D4F51" w:rsidRDefault="0001562C" w:rsidP="00264AC1">
      <w:pPr>
        <w:pStyle w:val="ListParagraph"/>
        <w:ind w:left="0"/>
      </w:pPr>
      <w:r>
        <w:t xml:space="preserve">Did you notice that the word “undefined” appeared at the bottom of each </w:t>
      </w:r>
      <w:r w:rsidR="00AF10BC">
        <w:t>recipe</w:t>
      </w:r>
      <w:r>
        <w:t xml:space="preserve"> on the start page? That’s because groupedItems.html contains a </w:t>
      </w:r>
      <w:r w:rsidR="00E05787">
        <w:t xml:space="preserve">data </w:t>
      </w:r>
      <w:r>
        <w:t xml:space="preserve">template that binds properties </w:t>
      </w:r>
      <w:r w:rsidR="002C4AE1">
        <w:t xml:space="preserve">of </w:t>
      </w:r>
      <w:r w:rsidR="00A50A3A">
        <w:t xml:space="preserve">our </w:t>
      </w:r>
      <w:r>
        <w:t xml:space="preserve">recipe objects to </w:t>
      </w:r>
      <w:r w:rsidR="002C4AE1">
        <w:t xml:space="preserve">the </w:t>
      </w:r>
      <w:proofErr w:type="spellStart"/>
      <w:r w:rsidR="002C4AE1">
        <w:t>ListView</w:t>
      </w:r>
      <w:proofErr w:type="spellEnd"/>
      <w:r w:rsidR="002C4AE1">
        <w:t xml:space="preserve"> control that renders the recipes</w:t>
      </w:r>
      <w:r>
        <w:t xml:space="preserve">. </w:t>
      </w:r>
      <w:r w:rsidR="008E2EF5">
        <w:t xml:space="preserve">An </w:t>
      </w:r>
      <w:r w:rsidR="008E2EF5" w:rsidRPr="008E2EF5">
        <w:rPr>
          <w:i/>
        </w:rPr>
        <w:t>item template</w:t>
      </w:r>
      <w:r w:rsidR="008E2EF5">
        <w:t xml:space="preserve"> is an HT</w:t>
      </w:r>
      <w:r w:rsidR="00917433">
        <w:t xml:space="preserve">ML fragment that tells </w:t>
      </w:r>
      <w:r w:rsidR="009D4F51">
        <w:t xml:space="preserve">a </w:t>
      </w:r>
      <w:r w:rsidR="008E2EF5">
        <w:t xml:space="preserve">control how </w:t>
      </w:r>
      <w:r w:rsidR="00D32BAC">
        <w:t xml:space="preserve">to render </w:t>
      </w:r>
      <w:r w:rsidR="008E2EF5">
        <w:t>each ite</w:t>
      </w:r>
      <w:r w:rsidR="00D32BAC">
        <w:t xml:space="preserve">m </w:t>
      </w:r>
      <w:r w:rsidR="00917433">
        <w:t>data-</w:t>
      </w:r>
      <w:r w:rsidR="00D32BAC">
        <w:t>bound to it</w:t>
      </w:r>
      <w:r w:rsidR="008E2EF5">
        <w:t xml:space="preserve">. </w:t>
      </w:r>
      <w:r>
        <w:t xml:space="preserve">The default </w:t>
      </w:r>
      <w:r w:rsidR="008E2EF5">
        <w:t xml:space="preserve">item </w:t>
      </w:r>
      <w:r>
        <w:t>template provided by Visual Studio links th</w:t>
      </w:r>
      <w:r w:rsidR="00460C29">
        <w:t>e text at the bottom of the item</w:t>
      </w:r>
      <w:r>
        <w:t xml:space="preserve"> to a property named subtitle, but the subtitle property doesn’t exist in the recipe </w:t>
      </w:r>
      <w:r w:rsidR="00F56AF9">
        <w:t>data</w:t>
      </w:r>
      <w:r w:rsidR="009D4F51">
        <w:t xml:space="preserve"> loaded by the application.</w:t>
      </w:r>
    </w:p>
    <w:p w:rsidR="0001562C" w:rsidRDefault="00E05787" w:rsidP="00264AC1">
      <w:pPr>
        <w:pStyle w:val="ListParagraph"/>
        <w:ind w:left="0"/>
      </w:pPr>
      <w:r>
        <w:br/>
      </w:r>
      <w:r w:rsidR="0001562C">
        <w:t>In this exercise, you’ll m</w:t>
      </w:r>
      <w:r w:rsidR="00F56AF9">
        <w:t xml:space="preserve">odify the start page, </w:t>
      </w:r>
      <w:r w:rsidR="0001562C">
        <w:t xml:space="preserve">the item-detail </w:t>
      </w:r>
      <w:r w:rsidR="00F56AF9">
        <w:t xml:space="preserve">page, </w:t>
      </w:r>
      <w:r w:rsidR="0001562C">
        <w:t xml:space="preserve">and </w:t>
      </w:r>
      <w:r w:rsidR="00F56AF9">
        <w:t>the group-detail page</w:t>
      </w:r>
      <w:r w:rsidR="0001562C">
        <w:t xml:space="preserve"> to </w:t>
      </w:r>
      <w:r w:rsidR="005E616C">
        <w:t>refine the look of</w:t>
      </w:r>
      <w:r w:rsidR="008E2EF5">
        <w:t xml:space="preserve"> </w:t>
      </w:r>
      <w:proofErr w:type="spellStart"/>
      <w:r w:rsidR="008E2EF5">
        <w:t>Contoso</w:t>
      </w:r>
      <w:proofErr w:type="spellEnd"/>
      <w:r w:rsidR="008E2EF5">
        <w:t xml:space="preserve"> Cookbook</w:t>
      </w:r>
      <w:r w:rsidR="0001562C">
        <w:t>.</w:t>
      </w:r>
    </w:p>
    <w:p w:rsidR="00496F48" w:rsidRDefault="00496F48" w:rsidP="00496F48">
      <w:pPr>
        <w:pStyle w:val="ppProcedureStart"/>
      </w:pPr>
      <w:bookmarkStart w:id="22" w:name="_Toc326940337"/>
      <w:r>
        <w:t xml:space="preserve">Task </w:t>
      </w:r>
      <w:proofErr w:type="gramStart"/>
      <w:r>
        <w:t>1</w:t>
      </w:r>
      <w:proofErr w:type="gramEnd"/>
      <w:r>
        <w:t xml:space="preserve"> – Modify the Start Page</w:t>
      </w:r>
      <w:bookmarkEnd w:id="22"/>
    </w:p>
    <w:p w:rsidR="00322F2D" w:rsidRPr="00C81266" w:rsidRDefault="00460C29" w:rsidP="00A77618">
      <w:pPr>
        <w:pStyle w:val="ppBodyText"/>
      </w:pPr>
      <w:bookmarkStart w:id="23" w:name="_Toc322470397"/>
      <w:proofErr w:type="gramStart"/>
      <w:r>
        <w:t>Let’s</w:t>
      </w:r>
      <w:proofErr w:type="gramEnd"/>
      <w:r>
        <w:t xml:space="preserve"> begin by</w:t>
      </w:r>
      <w:r w:rsidR="004F07C2">
        <w:t xml:space="preserve"> modify</w:t>
      </w:r>
      <w:r>
        <w:t>ing</w:t>
      </w:r>
      <w:r w:rsidR="004F07C2">
        <w:t xml:space="preserve"> the </w:t>
      </w:r>
      <w:r w:rsidR="00BE3F06">
        <w:t xml:space="preserve">start page </w:t>
      </w:r>
      <w:r w:rsidR="004F07C2">
        <w:t xml:space="preserve">to improve the look of the </w:t>
      </w:r>
      <w:r>
        <w:t>recipe items</w:t>
      </w:r>
      <w:r w:rsidR="00A63AB7">
        <w:t>.</w:t>
      </w:r>
      <w:bookmarkEnd w:id="23"/>
    </w:p>
    <w:p w:rsidR="00322F2D" w:rsidRDefault="009F5EA0" w:rsidP="00322F2D">
      <w:pPr>
        <w:pStyle w:val="ppNumberList"/>
        <w:numPr>
          <w:ilvl w:val="1"/>
          <w:numId w:val="12"/>
        </w:numPr>
        <w:ind w:left="754" w:hanging="357"/>
      </w:pPr>
      <w:r>
        <w:t>Open groupedItems.html</w:t>
      </w:r>
      <w:r w:rsidR="00233F8E">
        <w:t>. Find the D</w:t>
      </w:r>
      <w:r w:rsidR="008650AC">
        <w:t>IV whose class is “</w:t>
      </w:r>
      <w:proofErr w:type="spellStart"/>
      <w:r w:rsidR="008650AC">
        <w:t>itemtemplate</w:t>
      </w:r>
      <w:proofErr w:type="spellEnd"/>
      <w:r w:rsidR="00233F8E">
        <w:t xml:space="preserve">” and </w:t>
      </w:r>
      <w:r w:rsidR="008650AC">
        <w:t xml:space="preserve">remove the </w:t>
      </w:r>
      <w:r w:rsidR="002C4AE1">
        <w:t>H6 element</w:t>
      </w:r>
      <w:r w:rsidR="007F2BCA">
        <w:t>.</w:t>
      </w:r>
    </w:p>
    <w:p w:rsidR="00460C29" w:rsidRDefault="00460C29" w:rsidP="00322F2D">
      <w:pPr>
        <w:pStyle w:val="ppNumberList"/>
        <w:numPr>
          <w:ilvl w:val="1"/>
          <w:numId w:val="12"/>
        </w:numPr>
        <w:ind w:left="754" w:hanging="357"/>
      </w:pPr>
      <w:r>
        <w:t>In the H4 element on the line above the one you just deleted, change “</w:t>
      </w:r>
      <w:proofErr w:type="spellStart"/>
      <w:r>
        <w:t>textContent</w:t>
      </w:r>
      <w:proofErr w:type="spellEnd"/>
      <w:r>
        <w:t>: title” to “</w:t>
      </w:r>
      <w:proofErr w:type="spellStart"/>
      <w:r>
        <w:t>textContent</w:t>
      </w:r>
      <w:proofErr w:type="spellEnd"/>
      <w:r>
        <w:t xml:space="preserve">: </w:t>
      </w:r>
      <w:proofErr w:type="spellStart"/>
      <w:r>
        <w:t>shortTitle</w:t>
      </w:r>
      <w:proofErr w:type="spellEnd"/>
      <w:r>
        <w:t>.”</w:t>
      </w:r>
    </w:p>
    <w:p w:rsidR="00322F2D" w:rsidRDefault="004D1A8B" w:rsidP="00C00936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Now </w:t>
      </w:r>
      <w:proofErr w:type="gramStart"/>
      <w:r>
        <w:t>l</w:t>
      </w:r>
      <w:r w:rsidR="000760A6">
        <w:t>et’s</w:t>
      </w:r>
      <w:proofErr w:type="gramEnd"/>
      <w:r w:rsidR="000760A6">
        <w:t xml:space="preserve"> modify the CSS styles that</w:t>
      </w:r>
      <w:r>
        <w:t xml:space="preserve"> Visual Studio generated </w:t>
      </w:r>
      <w:r w:rsidR="000760A6">
        <w:t xml:space="preserve">to decrease the height of the overlay at the bottom each </w:t>
      </w:r>
      <w:r w:rsidR="00AA2B77">
        <w:t>item</w:t>
      </w:r>
      <w:r w:rsidR="000760A6">
        <w:t xml:space="preserve"> (the partially transparent black box in which the recipe titles appear). </w:t>
      </w:r>
      <w:r w:rsidR="00AA2B77">
        <w:t>While we</w:t>
      </w:r>
      <w:r w:rsidR="00A50A3A">
        <w:t xml:space="preserve"> a</w:t>
      </w:r>
      <w:r w:rsidR="00AA2B77">
        <w:t>re at it, we</w:t>
      </w:r>
      <w:r w:rsidR="00A50A3A">
        <w:t xml:space="preserve"> wi</w:t>
      </w:r>
      <w:r w:rsidR="00AA2B77">
        <w:t xml:space="preserve">ll </w:t>
      </w:r>
      <w:r w:rsidR="00A50A3A">
        <w:t xml:space="preserve">also </w:t>
      </w:r>
      <w:r w:rsidR="00AA2B77">
        <w:t>modify the recipe dimensions</w:t>
      </w:r>
      <w:r w:rsidR="00A50A3A">
        <w:t xml:space="preserve"> </w:t>
      </w:r>
      <w:r w:rsidR="00AA2B77">
        <w:t xml:space="preserve">to preserve the images’ aspect ratios. </w:t>
      </w:r>
      <w:r w:rsidR="000760A6">
        <w:t xml:space="preserve">Start by opening groupedItems.css </w:t>
      </w:r>
      <w:r w:rsidR="002C041B">
        <w:t>and making</w:t>
      </w:r>
      <w:r w:rsidR="00AA2B77">
        <w:t xml:space="preserve"> the changes </w:t>
      </w:r>
      <w:r w:rsidR="004322EA">
        <w:t>to the -</w:t>
      </w:r>
      <w:proofErr w:type="spellStart"/>
      <w:r w:rsidR="004322EA">
        <w:t>ms</w:t>
      </w:r>
      <w:proofErr w:type="spellEnd"/>
      <w:r w:rsidR="004322EA">
        <w:t>-grid-rows, height and width</w:t>
      </w:r>
      <w:r w:rsidR="00C00936">
        <w:t xml:space="preserve"> properties as demonstrated</w:t>
      </w:r>
      <w:r w:rsidR="003B661A">
        <w:t xml:space="preserve"> </w:t>
      </w:r>
      <w:r w:rsidR="00AA2B77">
        <w:t>below</w:t>
      </w:r>
      <w:r w:rsidR="000760A6">
        <w:t>:</w:t>
      </w:r>
    </w:p>
    <w:p w:rsidR="000760A6" w:rsidRDefault="000760A6" w:rsidP="000760A6">
      <w:pPr>
        <w:pStyle w:val="ppCodeLanguageIndent"/>
      </w:pPr>
      <w:r>
        <w:t>CSS</w:t>
      </w:r>
    </w:p>
    <w:p w:rsidR="00506B04" w:rsidRPr="00C00936" w:rsidRDefault="00506B04" w:rsidP="005361E5">
      <w:pPr>
        <w:pStyle w:val="ppCodeIndent"/>
        <w:ind w:left="720"/>
      </w:pPr>
      <w:r w:rsidRPr="00C00936">
        <w:t>.</w:t>
      </w:r>
      <w:proofErr w:type="spellStart"/>
      <w:r w:rsidRPr="00C00936">
        <w:t>groupeditemspage</w:t>
      </w:r>
      <w:proofErr w:type="spellEnd"/>
      <w:r w:rsidRPr="00C00936">
        <w:t xml:space="preserve"> .</w:t>
      </w:r>
      <w:proofErr w:type="spellStart"/>
      <w:r w:rsidRPr="00C00936">
        <w:t>groupeditemslist</w:t>
      </w:r>
      <w:proofErr w:type="spellEnd"/>
      <w:r w:rsidRPr="00C00936">
        <w:t xml:space="preserve"> .</w:t>
      </w:r>
      <w:r w:rsidR="00AA2B77" w:rsidRPr="00C00936">
        <w:t>win-</w:t>
      </w:r>
      <w:r w:rsidRPr="00C00936">
        <w:t>item</w:t>
      </w:r>
      <w:r w:rsidR="00AA2B77" w:rsidRPr="00C00936">
        <w:t xml:space="preserve"> {</w:t>
      </w:r>
    </w:p>
    <w:p w:rsidR="00506B04" w:rsidRPr="00C00936" w:rsidRDefault="00506B04" w:rsidP="005361E5">
      <w:pPr>
        <w:pStyle w:val="ppCodeIndent"/>
        <w:ind w:left="720"/>
      </w:pPr>
      <w:r w:rsidRPr="00C00936">
        <w:t xml:space="preserve">    -</w:t>
      </w:r>
      <w:proofErr w:type="spellStart"/>
      <w:r w:rsidRPr="00C00936">
        <w:t>ms</w:t>
      </w:r>
      <w:proofErr w:type="spellEnd"/>
      <w:r w:rsidRPr="00C00936">
        <w:t xml:space="preserve">-grid-columns: </w:t>
      </w:r>
      <w:r w:rsidRPr="00C00936">
        <w:rPr>
          <w:rFonts w:eastAsiaTheme="minorHAnsi" w:cs="Consolas"/>
          <w:szCs w:val="20"/>
          <w:lang w:val="en-NZ" w:bidi="ar-SA"/>
        </w:rPr>
        <w:t>1fr</w:t>
      </w:r>
      <w:r w:rsidRPr="00C00936">
        <w:t>;</w:t>
      </w:r>
    </w:p>
    <w:p w:rsidR="00506B04" w:rsidRPr="00C00936" w:rsidRDefault="00506B04" w:rsidP="005361E5">
      <w:pPr>
        <w:pStyle w:val="ppCodeIndent"/>
        <w:ind w:left="720"/>
      </w:pPr>
      <w:r w:rsidRPr="00C00936">
        <w:t xml:space="preserve">    -</w:t>
      </w:r>
      <w:proofErr w:type="spellStart"/>
      <w:r w:rsidRPr="00C00936">
        <w:t>ms</w:t>
      </w:r>
      <w:proofErr w:type="spellEnd"/>
      <w:r w:rsidRPr="00C00936">
        <w:t xml:space="preserve">-grid-rows: </w:t>
      </w:r>
      <w:r w:rsidRPr="00C00936">
        <w:rPr>
          <w:rFonts w:eastAsiaTheme="minorHAnsi" w:cs="Consolas"/>
          <w:szCs w:val="20"/>
          <w:lang w:val="en-NZ" w:bidi="ar-SA"/>
        </w:rPr>
        <w:t>1fr</w:t>
      </w:r>
      <w:r w:rsidRPr="00C00936">
        <w:t xml:space="preserve"> </w:t>
      </w:r>
      <w:r w:rsidR="00DB2E13" w:rsidRPr="00C00936">
        <w:rPr>
          <w:rFonts w:eastAsiaTheme="minorHAnsi" w:cs="Consolas"/>
          <w:szCs w:val="20"/>
          <w:lang w:val="en-NZ" w:bidi="ar-SA"/>
        </w:rPr>
        <w:t>48</w:t>
      </w:r>
      <w:r w:rsidRPr="00C00936">
        <w:rPr>
          <w:rFonts w:eastAsiaTheme="minorHAnsi" w:cs="Consolas"/>
          <w:szCs w:val="20"/>
          <w:lang w:val="en-NZ" w:bidi="ar-SA"/>
        </w:rPr>
        <w:t>px</w:t>
      </w:r>
      <w:r w:rsidR="00AA2B77" w:rsidRPr="00C00936">
        <w:t>;</w:t>
      </w:r>
    </w:p>
    <w:p w:rsidR="00506B04" w:rsidRPr="00C00936" w:rsidRDefault="00506B04" w:rsidP="005361E5">
      <w:pPr>
        <w:pStyle w:val="ppCodeIndent"/>
        <w:ind w:left="720"/>
      </w:pPr>
      <w:r w:rsidRPr="00C00936">
        <w:t xml:space="preserve">    display: </w:t>
      </w:r>
      <w:r w:rsidRPr="00C00936">
        <w:rPr>
          <w:rFonts w:eastAsiaTheme="minorHAnsi" w:cs="Consolas"/>
          <w:szCs w:val="20"/>
          <w:lang w:val="en-NZ" w:bidi="ar-SA"/>
        </w:rPr>
        <w:t>-</w:t>
      </w:r>
      <w:proofErr w:type="spellStart"/>
      <w:r w:rsidRPr="00C00936">
        <w:rPr>
          <w:rFonts w:eastAsiaTheme="minorHAnsi" w:cs="Consolas"/>
          <w:szCs w:val="20"/>
          <w:lang w:val="en-NZ" w:bidi="ar-SA"/>
        </w:rPr>
        <w:t>ms</w:t>
      </w:r>
      <w:proofErr w:type="spellEnd"/>
      <w:r w:rsidRPr="00C00936">
        <w:rPr>
          <w:rFonts w:eastAsiaTheme="minorHAnsi" w:cs="Consolas"/>
          <w:szCs w:val="20"/>
          <w:lang w:val="en-NZ" w:bidi="ar-SA"/>
        </w:rPr>
        <w:t>-grid</w:t>
      </w:r>
      <w:r w:rsidRPr="00C00936">
        <w:t>;</w:t>
      </w:r>
    </w:p>
    <w:p w:rsidR="00AA2B77" w:rsidRPr="00C00936" w:rsidRDefault="00AA2B77" w:rsidP="005361E5">
      <w:pPr>
        <w:pStyle w:val="ppCodeIndent"/>
        <w:ind w:left="720"/>
      </w:pPr>
      <w:r w:rsidRPr="00C00936">
        <w:t xml:space="preserve">    height: 240px;</w:t>
      </w:r>
    </w:p>
    <w:p w:rsidR="00AA2B77" w:rsidRPr="00C00936" w:rsidRDefault="00AA2B77" w:rsidP="005361E5">
      <w:pPr>
        <w:pStyle w:val="ppCodeIndent"/>
        <w:ind w:left="720"/>
      </w:pPr>
      <w:r w:rsidRPr="00C00936">
        <w:t xml:space="preserve">    width: 320px;</w:t>
      </w:r>
    </w:p>
    <w:p w:rsidR="000760A6" w:rsidRPr="00C00936" w:rsidRDefault="00506B04" w:rsidP="005361E5">
      <w:pPr>
        <w:pStyle w:val="ppCodeIndent"/>
        <w:ind w:left="720"/>
      </w:pPr>
      <w:r w:rsidRPr="00C00936">
        <w:t>}</w:t>
      </w:r>
    </w:p>
    <w:p w:rsidR="007D2950" w:rsidRDefault="003E208C" w:rsidP="00C00936">
      <w:pPr>
        <w:pStyle w:val="ppNumberList"/>
        <w:numPr>
          <w:ilvl w:val="1"/>
          <w:numId w:val="12"/>
        </w:numPr>
        <w:ind w:left="754" w:hanging="357"/>
      </w:pPr>
      <w:r>
        <w:t xml:space="preserve">A little further down </w:t>
      </w:r>
      <w:r w:rsidR="000760A6">
        <w:t>in groupedIt</w:t>
      </w:r>
      <w:r w:rsidR="00F5139E">
        <w:t xml:space="preserve">ems.css, make </w:t>
      </w:r>
      <w:r w:rsidR="00C00936">
        <w:t>a</w:t>
      </w:r>
      <w:r w:rsidR="00F5139E">
        <w:t xml:space="preserve"> </w:t>
      </w:r>
      <w:r w:rsidR="000760A6">
        <w:t>modification</w:t>
      </w:r>
      <w:r w:rsidR="004322EA">
        <w:t xml:space="preserve"> to the -</w:t>
      </w:r>
      <w:bookmarkStart w:id="24" w:name="_GoBack"/>
      <w:bookmarkEnd w:id="24"/>
      <w:proofErr w:type="spellStart"/>
      <w:r w:rsidR="004322EA">
        <w:t>ms</w:t>
      </w:r>
      <w:proofErr w:type="spellEnd"/>
      <w:r w:rsidR="004322EA">
        <w:t>-grid-rows</w:t>
      </w:r>
      <w:r w:rsidR="00C00936">
        <w:t xml:space="preserve"> property</w:t>
      </w:r>
      <w:r w:rsidR="000760A6">
        <w:t>:</w:t>
      </w:r>
    </w:p>
    <w:p w:rsidR="000760A6" w:rsidRDefault="000760A6" w:rsidP="000760A6">
      <w:pPr>
        <w:pStyle w:val="ppCodeLanguageIndent"/>
      </w:pPr>
      <w:r>
        <w:t>CSS</w:t>
      </w:r>
    </w:p>
    <w:p w:rsidR="00506B04" w:rsidRPr="00C00936" w:rsidRDefault="00506B04" w:rsidP="005361E5">
      <w:pPr>
        <w:pStyle w:val="ppCodeIndent"/>
        <w:ind w:left="720"/>
      </w:pPr>
      <w:r w:rsidRPr="00DB2E13">
        <w:t>.</w:t>
      </w:r>
      <w:proofErr w:type="spellStart"/>
      <w:r w:rsidRPr="00C00936">
        <w:t>groupeditemspage</w:t>
      </w:r>
      <w:proofErr w:type="spellEnd"/>
      <w:r w:rsidRPr="00C00936">
        <w:t xml:space="preserve"> .</w:t>
      </w:r>
      <w:proofErr w:type="spellStart"/>
      <w:r w:rsidRPr="00C00936">
        <w:t>groupeditemslist</w:t>
      </w:r>
      <w:proofErr w:type="spellEnd"/>
      <w:r w:rsidRPr="00C00936">
        <w:t xml:space="preserve"> .win-item .item-overlay</w:t>
      </w:r>
      <w:r w:rsidR="00A80D87" w:rsidRPr="00C00936">
        <w:t xml:space="preserve"> </w:t>
      </w:r>
      <w:r w:rsidRPr="00C00936">
        <w:t>{</w:t>
      </w:r>
    </w:p>
    <w:p w:rsidR="00506B04" w:rsidRPr="00C00936" w:rsidRDefault="00506B04" w:rsidP="005361E5">
      <w:pPr>
        <w:pStyle w:val="ppCodeIndent"/>
        <w:ind w:left="720"/>
      </w:pPr>
      <w:r w:rsidRPr="00C00936">
        <w:t xml:space="preserve">    -</w:t>
      </w:r>
      <w:proofErr w:type="spellStart"/>
      <w:r w:rsidRPr="00C00936">
        <w:t>ms</w:t>
      </w:r>
      <w:proofErr w:type="spellEnd"/>
      <w:r w:rsidRPr="00C00936">
        <w:t xml:space="preserve">-grid-row: </w:t>
      </w:r>
      <w:r w:rsidRPr="00C00936">
        <w:rPr>
          <w:rFonts w:eastAsiaTheme="minorHAnsi" w:cs="Consolas"/>
          <w:szCs w:val="20"/>
          <w:lang w:val="en-NZ" w:bidi="ar-SA"/>
        </w:rPr>
        <w:t>2</w:t>
      </w:r>
      <w:r w:rsidRPr="00C00936">
        <w:t>;</w:t>
      </w:r>
    </w:p>
    <w:p w:rsidR="00506B04" w:rsidRPr="00C00936" w:rsidRDefault="00506B04" w:rsidP="005361E5">
      <w:pPr>
        <w:pStyle w:val="ppCodeIndent"/>
        <w:ind w:left="720"/>
      </w:pPr>
      <w:r w:rsidRPr="00C00936">
        <w:t xml:space="preserve">    -</w:t>
      </w:r>
      <w:proofErr w:type="spellStart"/>
      <w:r w:rsidRPr="00C00936">
        <w:t>ms</w:t>
      </w:r>
      <w:proofErr w:type="spellEnd"/>
      <w:r w:rsidRPr="00C00936">
        <w:t xml:space="preserve">-grid-rows: </w:t>
      </w:r>
      <w:r w:rsidRPr="00C00936">
        <w:rPr>
          <w:rFonts w:eastAsiaTheme="minorHAnsi" w:cs="Consolas"/>
          <w:szCs w:val="20"/>
          <w:lang w:val="en-NZ" w:bidi="ar-SA"/>
        </w:rPr>
        <w:t>1fr</w:t>
      </w:r>
      <w:r w:rsidRPr="00C00936">
        <w:t xml:space="preserve"> </w:t>
      </w:r>
      <w:r w:rsidRPr="00C00936">
        <w:rPr>
          <w:rFonts w:eastAsiaTheme="minorHAnsi" w:cs="Consolas"/>
          <w:szCs w:val="20"/>
          <w:lang w:val="en-NZ" w:bidi="ar-SA"/>
        </w:rPr>
        <w:t>1px</w:t>
      </w:r>
      <w:r w:rsidR="00DB2E13" w:rsidRPr="00C00936">
        <w:t>;</w:t>
      </w:r>
    </w:p>
    <w:p w:rsidR="00506B04" w:rsidRPr="00C00936" w:rsidRDefault="00506B04" w:rsidP="005361E5">
      <w:pPr>
        <w:pStyle w:val="ppCodeIndent"/>
        <w:ind w:left="720"/>
      </w:pPr>
      <w:r w:rsidRPr="00C00936">
        <w:t xml:space="preserve">    display: </w:t>
      </w:r>
      <w:r w:rsidRPr="00C00936">
        <w:rPr>
          <w:rFonts w:eastAsiaTheme="minorHAnsi" w:cs="Consolas"/>
          <w:szCs w:val="20"/>
          <w:lang w:val="en-NZ" w:bidi="ar-SA"/>
        </w:rPr>
        <w:t>-</w:t>
      </w:r>
      <w:proofErr w:type="spellStart"/>
      <w:r w:rsidRPr="00C00936">
        <w:rPr>
          <w:rFonts w:eastAsiaTheme="minorHAnsi" w:cs="Consolas"/>
          <w:szCs w:val="20"/>
          <w:lang w:val="en-NZ" w:bidi="ar-SA"/>
        </w:rPr>
        <w:t>ms</w:t>
      </w:r>
      <w:proofErr w:type="spellEnd"/>
      <w:r w:rsidRPr="00C00936">
        <w:rPr>
          <w:rFonts w:eastAsiaTheme="minorHAnsi" w:cs="Consolas"/>
          <w:szCs w:val="20"/>
          <w:lang w:val="en-NZ" w:bidi="ar-SA"/>
        </w:rPr>
        <w:t>-grid</w:t>
      </w:r>
      <w:r w:rsidRPr="00C00936">
        <w:t>;</w:t>
      </w:r>
    </w:p>
    <w:p w:rsidR="00506B04" w:rsidRPr="00C00936" w:rsidRDefault="00506B04" w:rsidP="005361E5">
      <w:pPr>
        <w:pStyle w:val="ppCodeIndent"/>
        <w:ind w:left="720"/>
      </w:pPr>
      <w:r w:rsidRPr="00C00936">
        <w:t xml:space="preserve">    padding: </w:t>
      </w:r>
      <w:r w:rsidRPr="00C00936">
        <w:rPr>
          <w:rFonts w:eastAsiaTheme="minorHAnsi" w:cs="Consolas"/>
          <w:szCs w:val="20"/>
          <w:lang w:val="en-NZ" w:bidi="ar-SA"/>
        </w:rPr>
        <w:t>6px 15px 2px 15px</w:t>
      </w:r>
      <w:r w:rsidRPr="00C00936">
        <w:t>;</w:t>
      </w:r>
    </w:p>
    <w:p w:rsidR="000760A6" w:rsidRPr="00DB2E13" w:rsidRDefault="00506B04" w:rsidP="005361E5">
      <w:pPr>
        <w:pStyle w:val="ppCodeIndent"/>
        <w:ind w:left="720"/>
      </w:pPr>
      <w:r w:rsidRPr="00DB2E13">
        <w:t>}</w:t>
      </w:r>
    </w:p>
    <w:p w:rsidR="007D2950" w:rsidRDefault="000760A6" w:rsidP="00322F2D">
      <w:pPr>
        <w:pStyle w:val="ppNumberList"/>
        <w:numPr>
          <w:ilvl w:val="1"/>
          <w:numId w:val="12"/>
        </w:numPr>
        <w:ind w:left="754" w:hanging="357"/>
      </w:pPr>
      <w:r>
        <w:t>Now p</w:t>
      </w:r>
      <w:r w:rsidR="00B338E7">
        <w:t xml:space="preserve">ress F5 to run the application. Confirm that the </w:t>
      </w:r>
      <w:r>
        <w:t>recipe</w:t>
      </w:r>
      <w:r w:rsidR="004D1A8B">
        <w:t xml:space="preserve"> </w:t>
      </w:r>
      <w:r w:rsidR="000C2DAC">
        <w:t>items</w:t>
      </w:r>
      <w:r w:rsidR="00B338E7">
        <w:t xml:space="preserve"> on the start pag</w:t>
      </w:r>
      <w:r w:rsidR="000C2DAC">
        <w:t>e look like the ones below</w:t>
      </w:r>
      <w:r w:rsidR="00B338E7">
        <w:t>.</w:t>
      </w:r>
    </w:p>
    <w:p w:rsidR="000C2DAC" w:rsidRDefault="00BC0FA8" w:rsidP="003B661A">
      <w:pPr>
        <w:pStyle w:val="ppFigureIndent"/>
      </w:pPr>
      <w:r>
        <w:rPr>
          <w:noProof/>
          <w:lang w:bidi="he-IL"/>
        </w:rPr>
        <w:drawing>
          <wp:inline distT="0" distB="0" distL="0" distR="0" wp14:anchorId="4C1EFA77" wp14:editId="5B7B74C8">
            <wp:extent cx="5175504" cy="2907792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AC" w:rsidRDefault="000C2DAC" w:rsidP="004B27EE">
      <w:pPr>
        <w:pStyle w:val="ppFigureNumberIndent"/>
      </w:pPr>
      <w:r>
        <w:t xml:space="preserve">Figure </w:t>
      </w:r>
      <w:r w:rsidR="004B27EE">
        <w:t>9</w:t>
      </w:r>
    </w:p>
    <w:p w:rsidR="000C2DAC" w:rsidRPr="000C2DAC" w:rsidRDefault="000C2DAC" w:rsidP="003B661A">
      <w:pPr>
        <w:pStyle w:val="ppFigureCaptionIndent"/>
      </w:pPr>
      <w:r>
        <w:t>The new and improved start page</w:t>
      </w:r>
    </w:p>
    <w:p w:rsidR="007D2950" w:rsidRDefault="006B2D23" w:rsidP="00322F2D">
      <w:pPr>
        <w:pStyle w:val="ppNumberList"/>
        <w:numPr>
          <w:ilvl w:val="1"/>
          <w:numId w:val="12"/>
        </w:numPr>
        <w:ind w:left="754" w:hanging="357"/>
      </w:pPr>
      <w:r>
        <w:t xml:space="preserve">Return to </w:t>
      </w:r>
      <w:r w:rsidR="00941DFB">
        <w:t>Visual Studio and stop debugging</w:t>
      </w:r>
      <w:r w:rsidR="007D2950">
        <w:t>.</w:t>
      </w:r>
    </w:p>
    <w:p w:rsidR="00322F2D" w:rsidRDefault="00322F2D" w:rsidP="00322F2D">
      <w:pPr>
        <w:pStyle w:val="ppListEnd"/>
      </w:pPr>
    </w:p>
    <w:p w:rsidR="00322F2D" w:rsidRDefault="0001562C" w:rsidP="00322F2D">
      <w:pPr>
        <w:pStyle w:val="ppProcedureStart"/>
      </w:pPr>
      <w:bookmarkStart w:id="25" w:name="_Toc326940338"/>
      <w:r>
        <w:t xml:space="preserve">Task </w:t>
      </w:r>
      <w:proofErr w:type="gramStart"/>
      <w:r>
        <w:t>2</w:t>
      </w:r>
      <w:proofErr w:type="gramEnd"/>
      <w:r w:rsidR="00322F2D">
        <w:t xml:space="preserve"> </w:t>
      </w:r>
      <w:r w:rsidR="00027822">
        <w:t>–</w:t>
      </w:r>
      <w:r w:rsidR="00322F2D">
        <w:t xml:space="preserve"> </w:t>
      </w:r>
      <w:r w:rsidR="00FC4B19">
        <w:t>Modify the Group</w:t>
      </w:r>
      <w:r w:rsidR="00990E8D">
        <w:t xml:space="preserve">-Detail </w:t>
      </w:r>
      <w:r w:rsidR="005D240E">
        <w:t>Page</w:t>
      </w:r>
      <w:bookmarkEnd w:id="25"/>
    </w:p>
    <w:p w:rsidR="00322F2D" w:rsidRPr="00C81266" w:rsidRDefault="0066053F" w:rsidP="00322F2D">
      <w:pPr>
        <w:pStyle w:val="ppBodyText"/>
      </w:pPr>
      <w:r>
        <w:t>You</w:t>
      </w:r>
      <w:r w:rsidR="00C40B58">
        <w:t xml:space="preserve"> ha</w:t>
      </w:r>
      <w:r>
        <w:t>ve modified the start page to improve the look of the app, but you also need to modify the group-detail page. In this task, you</w:t>
      </w:r>
      <w:r w:rsidR="00C40B58">
        <w:t xml:space="preserve"> wi</w:t>
      </w:r>
      <w:r>
        <w:t xml:space="preserve">ll </w:t>
      </w:r>
      <w:r w:rsidR="00B51485">
        <w:t>revise</w:t>
      </w:r>
      <w:r>
        <w:t xml:space="preserve"> </w:t>
      </w:r>
      <w:r w:rsidR="006A3525">
        <w:t>that page to make</w:t>
      </w:r>
      <w:r>
        <w:t xml:space="preserve"> group details</w:t>
      </w:r>
      <w:r w:rsidR="006A3525">
        <w:t xml:space="preserve"> more presentable</w:t>
      </w:r>
      <w:r>
        <w:t>.</w:t>
      </w:r>
    </w:p>
    <w:p w:rsidR="00322F2D" w:rsidRDefault="00196E97" w:rsidP="00322F2D">
      <w:pPr>
        <w:pStyle w:val="ppNumberList"/>
        <w:numPr>
          <w:ilvl w:val="1"/>
          <w:numId w:val="12"/>
        </w:numPr>
        <w:ind w:left="754" w:hanging="357"/>
      </w:pPr>
      <w:r>
        <w:t xml:space="preserve">Start the application again and tap “Chinese” in the upper-left corner of the screen to navigate to the group-detail page showing Chinese recipes. Observe that the word “undefined” appears above the Chinese </w:t>
      </w:r>
      <w:r w:rsidR="00B51485">
        <w:t>logo image</w:t>
      </w:r>
      <w:r>
        <w:t xml:space="preserve"> and in the recipe tiles.</w:t>
      </w:r>
      <w:r w:rsidR="000E53F4">
        <w:t xml:space="preserve"> Just like before, the default template is looking for properties that are not in our data model. </w:t>
      </w:r>
    </w:p>
    <w:p w:rsidR="00E66EDC" w:rsidRDefault="00196E97" w:rsidP="00322F2D">
      <w:pPr>
        <w:pStyle w:val="ppNumberList"/>
        <w:numPr>
          <w:ilvl w:val="1"/>
          <w:numId w:val="12"/>
        </w:numPr>
        <w:ind w:left="754" w:hanging="357"/>
      </w:pPr>
      <w:r>
        <w:t xml:space="preserve">Return to Visual Studio and </w:t>
      </w:r>
      <w:r w:rsidR="003F785E">
        <w:t>stop debugging</w:t>
      </w:r>
      <w:r w:rsidR="00E66EDC">
        <w:t>.</w:t>
      </w:r>
    </w:p>
    <w:p w:rsidR="0050701D" w:rsidRDefault="0050701D" w:rsidP="0050701D">
      <w:pPr>
        <w:pStyle w:val="ppNumberList"/>
        <w:numPr>
          <w:ilvl w:val="1"/>
          <w:numId w:val="12"/>
        </w:numPr>
        <w:ind w:left="754" w:hanging="357"/>
      </w:pPr>
      <w:r>
        <w:t>Open groupDetail.html. Find the DIV whose class is “</w:t>
      </w:r>
      <w:proofErr w:type="spellStart"/>
      <w:r>
        <w:t>header</w:t>
      </w:r>
      <w:r w:rsidR="0019327C">
        <w:t>T</w:t>
      </w:r>
      <w:r>
        <w:t>emplate</w:t>
      </w:r>
      <w:proofErr w:type="spellEnd"/>
      <w:r>
        <w:t xml:space="preserve">,” and remove the </w:t>
      </w:r>
      <w:r w:rsidR="004039CE">
        <w:t>H2 element whose class is “</w:t>
      </w:r>
      <w:r w:rsidR="002657A6">
        <w:t>group-</w:t>
      </w:r>
      <w:r w:rsidR="004039CE">
        <w:t>subtitle.”</w:t>
      </w:r>
    </w:p>
    <w:p w:rsidR="00196E97" w:rsidRDefault="008C423F" w:rsidP="00322F2D">
      <w:pPr>
        <w:pStyle w:val="ppNumberList"/>
        <w:numPr>
          <w:ilvl w:val="1"/>
          <w:numId w:val="12"/>
        </w:numPr>
        <w:ind w:left="754" w:hanging="357"/>
      </w:pPr>
      <w:r>
        <w:t>Now find the item template – the DIV whose class is “</w:t>
      </w:r>
      <w:proofErr w:type="spellStart"/>
      <w:r>
        <w:t>itemtemplate</w:t>
      </w:r>
      <w:proofErr w:type="spellEnd"/>
      <w:r>
        <w:t xml:space="preserve">” </w:t>
      </w:r>
      <w:r w:rsidR="00C40B58">
        <w:t xml:space="preserve">- </w:t>
      </w:r>
      <w:r>
        <w:t xml:space="preserve">that defines the look of the </w:t>
      </w:r>
      <w:r w:rsidR="00624F12">
        <w:t>recipe thumbnails</w:t>
      </w:r>
      <w:r w:rsidR="00FE7727">
        <w:t xml:space="preserve"> </w:t>
      </w:r>
      <w:r>
        <w:t xml:space="preserve">on the right half of the page – and remove the </w:t>
      </w:r>
      <w:r w:rsidR="004039CE">
        <w:t xml:space="preserve">H6 element </w:t>
      </w:r>
      <w:r w:rsidR="00C40B58">
        <w:t xml:space="preserve">that is bound to the subtitle; also remove </w:t>
      </w:r>
      <w:r w:rsidR="004039CE">
        <w:t xml:space="preserve">the H4 element </w:t>
      </w:r>
      <w:r w:rsidR="00C40B58">
        <w:t xml:space="preserve">(bound to the description) </w:t>
      </w:r>
      <w:r w:rsidR="004039CE">
        <w:t xml:space="preserve">that follows </w:t>
      </w:r>
      <w:r w:rsidR="00C40B58">
        <w:t>the subtitle element we just removed</w:t>
      </w:r>
      <w:r w:rsidR="00F46EF5">
        <w:t xml:space="preserve">. </w:t>
      </w:r>
      <w:r w:rsidR="00C40B58">
        <w:t xml:space="preserve"> Change </w:t>
      </w:r>
      <w:r w:rsidR="00F46EF5">
        <w:t>“</w:t>
      </w:r>
      <w:proofErr w:type="spellStart"/>
      <w:r w:rsidR="00F46EF5">
        <w:t>textContent</w:t>
      </w:r>
      <w:proofErr w:type="spellEnd"/>
      <w:r w:rsidR="00F46EF5">
        <w:t>: title” to “</w:t>
      </w:r>
      <w:proofErr w:type="spellStart"/>
      <w:r w:rsidR="00F46EF5">
        <w:t>textContent</w:t>
      </w:r>
      <w:proofErr w:type="spellEnd"/>
      <w:r w:rsidR="00F46EF5">
        <w:t xml:space="preserve">: </w:t>
      </w:r>
      <w:proofErr w:type="spellStart"/>
      <w:r w:rsidR="00F46EF5">
        <w:t>shortTitle</w:t>
      </w:r>
      <w:proofErr w:type="spellEnd"/>
      <w:r w:rsidR="00F46EF5">
        <w:t>”</w:t>
      </w:r>
      <w:r w:rsidR="004039CE">
        <w:t xml:space="preserve"> </w:t>
      </w:r>
      <w:r w:rsidR="00F46EF5">
        <w:t xml:space="preserve">in the remaining H4 element </w:t>
      </w:r>
      <w:r w:rsidR="004039CE">
        <w:t>so that the item template looks like this</w:t>
      </w:r>
      <w:r>
        <w:t>:</w:t>
      </w:r>
    </w:p>
    <w:p w:rsidR="008C423F" w:rsidRDefault="008C423F" w:rsidP="008C423F">
      <w:pPr>
        <w:pStyle w:val="ppCodeLanguageIndent"/>
      </w:pPr>
      <w:r>
        <w:t>HTML</w:t>
      </w:r>
    </w:p>
    <w:p w:rsidR="001B61C9" w:rsidRPr="003F785E" w:rsidRDefault="004B6DDE" w:rsidP="004B6DDE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3F785E">
        <w:rPr>
          <w:rFonts w:eastAsiaTheme="minorHAnsi" w:cs="Consolas"/>
          <w:szCs w:val="20"/>
          <w:lang w:val="en-NZ" w:bidi="ar-SA"/>
        </w:rPr>
        <w:t>&lt;</w:t>
      </w:r>
      <w:r w:rsidRPr="003F785E">
        <w:t>div</w:t>
      </w:r>
      <w:r w:rsidRPr="003F785E">
        <w:rPr>
          <w:rFonts w:eastAsiaTheme="minorHAnsi" w:cs="Consolas"/>
          <w:szCs w:val="20"/>
          <w:lang w:val="en-NZ" w:bidi="ar-SA"/>
        </w:rPr>
        <w:t xml:space="preserve"> </w:t>
      </w:r>
      <w:r w:rsidRPr="003F785E">
        <w:t>class</w:t>
      </w:r>
      <w:r w:rsidRPr="003F785E">
        <w:rPr>
          <w:rFonts w:eastAsiaTheme="minorHAnsi" w:cs="Consolas"/>
          <w:szCs w:val="20"/>
          <w:lang w:val="en-NZ" w:bidi="ar-SA"/>
        </w:rPr>
        <w:t>="</w:t>
      </w:r>
      <w:proofErr w:type="spellStart"/>
      <w:r w:rsidRPr="003F785E">
        <w:rPr>
          <w:rFonts w:eastAsiaTheme="minorHAnsi" w:cs="Consolas"/>
          <w:szCs w:val="20"/>
          <w:lang w:val="en-NZ" w:bidi="ar-SA"/>
        </w:rPr>
        <w:t>itemtemplate</w:t>
      </w:r>
      <w:proofErr w:type="spellEnd"/>
      <w:r w:rsidRPr="003F785E">
        <w:rPr>
          <w:rFonts w:eastAsiaTheme="minorHAnsi" w:cs="Consolas"/>
          <w:szCs w:val="20"/>
          <w:lang w:val="en-NZ" w:bidi="ar-SA"/>
        </w:rPr>
        <w:t xml:space="preserve">" </w:t>
      </w:r>
      <w:r w:rsidRPr="003F785E">
        <w:t>data-win-control</w:t>
      </w:r>
      <w:r w:rsidRPr="003F785E">
        <w:rPr>
          <w:rFonts w:eastAsiaTheme="minorHAnsi" w:cs="Consolas"/>
          <w:szCs w:val="20"/>
          <w:lang w:val="en-NZ" w:bidi="ar-SA"/>
        </w:rPr>
        <w:t>="</w:t>
      </w:r>
      <w:proofErr w:type="spellStart"/>
      <w:r w:rsidRPr="003F785E">
        <w:rPr>
          <w:rFonts w:eastAsiaTheme="minorHAnsi" w:cs="Consolas"/>
          <w:szCs w:val="20"/>
          <w:lang w:val="en-NZ" w:bidi="ar-SA"/>
        </w:rPr>
        <w:t>WinJS.Binding.Template</w:t>
      </w:r>
      <w:proofErr w:type="spellEnd"/>
      <w:r w:rsidRPr="003F785E">
        <w:rPr>
          <w:rFonts w:eastAsiaTheme="minorHAnsi" w:cs="Consolas"/>
          <w:szCs w:val="20"/>
          <w:lang w:val="en-NZ" w:bidi="ar-SA"/>
        </w:rPr>
        <w:t>"&gt;</w:t>
      </w:r>
    </w:p>
    <w:p w:rsidR="001B61C9" w:rsidRPr="003F785E" w:rsidRDefault="004B6DDE" w:rsidP="004B6DDE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3F785E">
        <w:rPr>
          <w:rFonts w:eastAsiaTheme="minorHAnsi" w:cs="Consolas"/>
          <w:szCs w:val="20"/>
          <w:lang w:val="en-NZ" w:bidi="ar-SA"/>
        </w:rPr>
        <w:t xml:space="preserve">    &lt;</w:t>
      </w:r>
      <w:proofErr w:type="spellStart"/>
      <w:r w:rsidRPr="003F785E">
        <w:t>img</w:t>
      </w:r>
      <w:proofErr w:type="spellEnd"/>
      <w:r w:rsidRPr="003F785E">
        <w:rPr>
          <w:rFonts w:eastAsiaTheme="minorHAnsi" w:cs="Consolas"/>
          <w:szCs w:val="20"/>
          <w:lang w:val="en-NZ" w:bidi="ar-SA"/>
        </w:rPr>
        <w:t xml:space="preserve"> </w:t>
      </w:r>
      <w:r w:rsidRPr="003F785E">
        <w:t>class</w:t>
      </w:r>
      <w:r w:rsidRPr="003F785E">
        <w:rPr>
          <w:rFonts w:eastAsiaTheme="minorHAnsi" w:cs="Consolas"/>
          <w:szCs w:val="20"/>
          <w:lang w:val="en-NZ" w:bidi="ar-SA"/>
        </w:rPr>
        <w:t xml:space="preserve">="item-image" </w:t>
      </w:r>
      <w:proofErr w:type="spellStart"/>
      <w:r w:rsidRPr="003F785E">
        <w:t>src</w:t>
      </w:r>
      <w:proofErr w:type="spellEnd"/>
      <w:r w:rsidRPr="003F785E">
        <w:rPr>
          <w:rFonts w:eastAsiaTheme="minorHAnsi" w:cs="Consolas"/>
          <w:szCs w:val="20"/>
          <w:lang w:val="en-NZ" w:bidi="ar-SA"/>
        </w:rPr>
        <w:t xml:space="preserve">="#" </w:t>
      </w:r>
      <w:r w:rsidRPr="003F785E">
        <w:t>data-win-bind</w:t>
      </w:r>
      <w:r w:rsidRPr="003F785E">
        <w:rPr>
          <w:rFonts w:eastAsiaTheme="minorHAnsi" w:cs="Consolas"/>
          <w:szCs w:val="20"/>
          <w:lang w:val="en-NZ" w:bidi="ar-SA"/>
        </w:rPr>
        <w:t>="</w:t>
      </w:r>
      <w:proofErr w:type="spellStart"/>
      <w:r w:rsidRPr="003F785E">
        <w:rPr>
          <w:rFonts w:eastAsiaTheme="minorHAnsi" w:cs="Consolas"/>
          <w:szCs w:val="20"/>
          <w:lang w:val="en-NZ" w:bidi="ar-SA"/>
        </w:rPr>
        <w:t>src</w:t>
      </w:r>
      <w:proofErr w:type="spellEnd"/>
      <w:r w:rsidRPr="003F785E">
        <w:rPr>
          <w:rFonts w:eastAsiaTheme="minorHAnsi" w:cs="Consolas"/>
          <w:szCs w:val="20"/>
          <w:lang w:val="en-NZ" w:bidi="ar-SA"/>
        </w:rPr>
        <w:t xml:space="preserve">: </w:t>
      </w:r>
      <w:proofErr w:type="spellStart"/>
      <w:r w:rsidRPr="003F785E">
        <w:rPr>
          <w:rFonts w:eastAsiaTheme="minorHAnsi" w:cs="Consolas"/>
          <w:szCs w:val="20"/>
          <w:lang w:val="en-NZ" w:bidi="ar-SA"/>
        </w:rPr>
        <w:t>backgroundImage</w:t>
      </w:r>
      <w:proofErr w:type="spellEnd"/>
      <w:r w:rsidRPr="003F785E">
        <w:rPr>
          <w:rFonts w:eastAsiaTheme="minorHAnsi" w:cs="Consolas"/>
          <w:szCs w:val="20"/>
          <w:lang w:val="en-NZ" w:bidi="ar-SA"/>
        </w:rPr>
        <w:t>; alt: title" /&gt;</w:t>
      </w:r>
    </w:p>
    <w:p w:rsidR="001B61C9" w:rsidRPr="003F785E" w:rsidRDefault="004B6DDE" w:rsidP="004B6DDE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3F785E">
        <w:rPr>
          <w:rFonts w:eastAsiaTheme="minorHAnsi" w:cs="Consolas"/>
          <w:szCs w:val="20"/>
          <w:lang w:val="en-NZ" w:bidi="ar-SA"/>
        </w:rPr>
        <w:t xml:space="preserve">    &lt;</w:t>
      </w:r>
      <w:r w:rsidRPr="003F785E">
        <w:t>div</w:t>
      </w:r>
      <w:r w:rsidRPr="003F785E">
        <w:rPr>
          <w:rFonts w:eastAsiaTheme="minorHAnsi" w:cs="Consolas"/>
          <w:szCs w:val="20"/>
          <w:lang w:val="en-NZ" w:bidi="ar-SA"/>
        </w:rPr>
        <w:t xml:space="preserve"> </w:t>
      </w:r>
      <w:r w:rsidRPr="003F785E">
        <w:t>class</w:t>
      </w:r>
      <w:r w:rsidRPr="003F785E">
        <w:rPr>
          <w:rFonts w:eastAsiaTheme="minorHAnsi" w:cs="Consolas"/>
          <w:szCs w:val="20"/>
          <w:lang w:val="en-NZ" w:bidi="ar-SA"/>
        </w:rPr>
        <w:t>="item-info"&gt;</w:t>
      </w:r>
    </w:p>
    <w:p w:rsidR="001C72E5" w:rsidRPr="00182179" w:rsidRDefault="004B6DDE" w:rsidP="004B6DDE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3F785E">
        <w:rPr>
          <w:rFonts w:eastAsiaTheme="minorHAnsi" w:cs="Consolas"/>
          <w:szCs w:val="20"/>
          <w:lang w:val="en-NZ" w:bidi="ar-SA"/>
        </w:rPr>
        <w:t xml:space="preserve">        </w:t>
      </w:r>
      <w:r w:rsidRPr="00182179">
        <w:rPr>
          <w:rFonts w:eastAsiaTheme="minorHAnsi" w:cs="Consolas"/>
          <w:szCs w:val="20"/>
          <w:lang w:val="en-NZ" w:bidi="ar-SA"/>
        </w:rPr>
        <w:t>&lt;</w:t>
      </w:r>
      <w:r w:rsidRPr="00182179">
        <w:t>h4</w:t>
      </w:r>
      <w:r w:rsidRPr="00182179">
        <w:rPr>
          <w:rFonts w:eastAsiaTheme="minorHAnsi" w:cs="Consolas"/>
          <w:szCs w:val="20"/>
          <w:lang w:val="en-NZ" w:bidi="ar-SA"/>
        </w:rPr>
        <w:t xml:space="preserve"> </w:t>
      </w:r>
      <w:r w:rsidRPr="00182179">
        <w:t>class</w:t>
      </w:r>
      <w:r w:rsidRPr="00182179">
        <w:rPr>
          <w:rFonts w:eastAsiaTheme="minorHAnsi" w:cs="Consolas"/>
          <w:szCs w:val="20"/>
          <w:lang w:val="en-NZ" w:bidi="ar-SA"/>
        </w:rPr>
        <w:t xml:space="preserve">="item-title" </w:t>
      </w:r>
      <w:r w:rsidRPr="00182179">
        <w:t>data-win-bind</w:t>
      </w:r>
      <w:r w:rsidRPr="00182179">
        <w:rPr>
          <w:rFonts w:eastAsiaTheme="minorHAnsi" w:cs="Consolas"/>
          <w:szCs w:val="20"/>
          <w:lang w:val="en-NZ" w:bidi="ar-SA"/>
        </w:rPr>
        <w:t>="</w:t>
      </w:r>
      <w:proofErr w:type="spellStart"/>
      <w:r w:rsidRPr="00182179">
        <w:rPr>
          <w:rFonts w:eastAsiaTheme="minorHAnsi" w:cs="Consolas"/>
          <w:szCs w:val="20"/>
          <w:lang w:val="en-NZ" w:bidi="ar-SA"/>
        </w:rPr>
        <w:t>textContent</w:t>
      </w:r>
      <w:proofErr w:type="spellEnd"/>
      <w:r w:rsidRPr="00182179">
        <w:rPr>
          <w:rFonts w:eastAsiaTheme="minorHAnsi" w:cs="Consolas"/>
          <w:szCs w:val="20"/>
          <w:lang w:val="en-NZ" w:bidi="ar-SA"/>
        </w:rPr>
        <w:t xml:space="preserve">: </w:t>
      </w:r>
      <w:proofErr w:type="spellStart"/>
      <w:r w:rsidR="00144B2E" w:rsidRPr="00182179">
        <w:rPr>
          <w:rFonts w:eastAsiaTheme="minorHAnsi" w:cs="Consolas"/>
          <w:szCs w:val="20"/>
          <w:lang w:val="en-NZ" w:bidi="ar-SA"/>
        </w:rPr>
        <w:t>shortT</w:t>
      </w:r>
      <w:r w:rsidRPr="00182179">
        <w:rPr>
          <w:rFonts w:eastAsiaTheme="minorHAnsi" w:cs="Consolas"/>
          <w:szCs w:val="20"/>
          <w:lang w:val="en-NZ" w:bidi="ar-SA"/>
        </w:rPr>
        <w:t>itle</w:t>
      </w:r>
      <w:proofErr w:type="spellEnd"/>
      <w:r w:rsidRPr="00182179">
        <w:rPr>
          <w:rFonts w:eastAsiaTheme="minorHAnsi" w:cs="Consolas"/>
          <w:szCs w:val="20"/>
          <w:lang w:val="en-NZ" w:bidi="ar-SA"/>
        </w:rPr>
        <w:t>"&gt;&lt;/</w:t>
      </w:r>
      <w:r w:rsidRPr="00182179">
        <w:t>h4</w:t>
      </w:r>
      <w:r w:rsidRPr="00182179">
        <w:rPr>
          <w:rFonts w:eastAsiaTheme="minorHAnsi" w:cs="Consolas"/>
          <w:szCs w:val="20"/>
          <w:lang w:val="en-NZ" w:bidi="ar-SA"/>
        </w:rPr>
        <w:t>&gt;</w:t>
      </w:r>
    </w:p>
    <w:p w:rsidR="005B30CB" w:rsidRPr="003F785E" w:rsidRDefault="004B6DDE" w:rsidP="00D2419E">
      <w:pPr>
        <w:pStyle w:val="ppCodeIndent"/>
        <w:numPr>
          <w:ilvl w:val="0"/>
          <w:numId w:val="0"/>
        </w:numPr>
        <w:ind w:left="720"/>
        <w:rPr>
          <w:rFonts w:eastAsiaTheme="minorHAnsi" w:cs="Consolas"/>
          <w:szCs w:val="20"/>
          <w:lang w:val="en-NZ" w:bidi="ar-SA"/>
        </w:rPr>
      </w:pPr>
      <w:r w:rsidRPr="003F785E">
        <w:rPr>
          <w:rFonts w:eastAsiaTheme="minorHAnsi" w:cs="Consolas"/>
          <w:szCs w:val="20"/>
          <w:lang w:val="en-NZ" w:bidi="ar-SA"/>
        </w:rPr>
        <w:t xml:space="preserve">    &lt;/</w:t>
      </w:r>
      <w:r w:rsidRPr="003F785E">
        <w:t>div</w:t>
      </w:r>
      <w:r w:rsidRPr="003F785E">
        <w:rPr>
          <w:rFonts w:eastAsiaTheme="minorHAnsi" w:cs="Consolas"/>
          <w:szCs w:val="20"/>
          <w:lang w:val="en-NZ" w:bidi="ar-SA"/>
        </w:rPr>
        <w:t>&gt;</w:t>
      </w:r>
    </w:p>
    <w:p w:rsidR="00D2419E" w:rsidRPr="003F785E" w:rsidRDefault="004B6DDE" w:rsidP="005B30CB">
      <w:pPr>
        <w:pStyle w:val="ppCodeIndent"/>
        <w:numPr>
          <w:ilvl w:val="0"/>
          <w:numId w:val="0"/>
        </w:numPr>
        <w:ind w:left="720"/>
        <w:rPr>
          <w:rFonts w:eastAsiaTheme="minorHAnsi" w:cs="Consolas"/>
          <w:szCs w:val="20"/>
          <w:lang w:val="en-NZ" w:bidi="ar-SA"/>
        </w:rPr>
      </w:pPr>
      <w:r w:rsidRPr="003F785E">
        <w:rPr>
          <w:rFonts w:eastAsiaTheme="minorHAnsi" w:cs="Consolas"/>
          <w:szCs w:val="20"/>
          <w:lang w:val="en-NZ" w:bidi="ar-SA"/>
        </w:rPr>
        <w:t>&lt;/</w:t>
      </w:r>
      <w:r w:rsidRPr="003F785E">
        <w:t>div</w:t>
      </w:r>
      <w:r w:rsidRPr="003F785E">
        <w:rPr>
          <w:rFonts w:eastAsiaTheme="minorHAnsi" w:cs="Consolas"/>
          <w:szCs w:val="20"/>
          <w:lang w:val="en-NZ" w:bidi="ar-SA"/>
        </w:rPr>
        <w:t>&gt;</w:t>
      </w:r>
    </w:p>
    <w:p w:rsidR="00196E97" w:rsidRDefault="00F46EF5" w:rsidP="00322F2D">
      <w:pPr>
        <w:pStyle w:val="ppNumberList"/>
        <w:numPr>
          <w:ilvl w:val="1"/>
          <w:numId w:val="12"/>
        </w:numPr>
        <w:ind w:left="754" w:hanging="357"/>
      </w:pPr>
      <w:r>
        <w:t>Now a</w:t>
      </w:r>
      <w:r w:rsidR="005C7221">
        <w:t xml:space="preserve">dd the following </w:t>
      </w:r>
      <w:r w:rsidR="008C423F">
        <w:t xml:space="preserve">statements </w:t>
      </w:r>
      <w:r w:rsidR="005C7221">
        <w:t xml:space="preserve">in place of the ones you </w:t>
      </w:r>
      <w:r w:rsidR="00FE7727">
        <w:t>j</w:t>
      </w:r>
      <w:r w:rsidR="005C7221">
        <w:t>ust deleted</w:t>
      </w:r>
      <w:r w:rsidR="00E62268">
        <w:t>, after the H4 element and before the closing DIV tag</w:t>
      </w:r>
      <w:r w:rsidR="008C423F">
        <w:t>:</w:t>
      </w:r>
    </w:p>
    <w:p w:rsidR="008C423F" w:rsidRDefault="008C423F" w:rsidP="008C423F">
      <w:pPr>
        <w:pStyle w:val="ppCodeLanguageIndent"/>
      </w:pPr>
      <w:r>
        <w:t>HTML</w:t>
      </w:r>
    </w:p>
    <w:p w:rsidR="008C423F" w:rsidRPr="00BE36B2" w:rsidRDefault="008C423F" w:rsidP="00F536D9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BE36B2">
        <w:rPr>
          <w:rFonts w:eastAsiaTheme="minorHAnsi" w:cs="Consolas"/>
          <w:szCs w:val="20"/>
          <w:lang w:val="en-NZ" w:bidi="ar-SA"/>
        </w:rPr>
        <w:t>&lt;</w:t>
      </w:r>
      <w:r w:rsidRPr="00BE36B2">
        <w:t>h4</w:t>
      </w:r>
      <w:r w:rsidRPr="00BE36B2">
        <w:rPr>
          <w:rFonts w:eastAsiaTheme="minorHAnsi" w:cs="Consolas"/>
          <w:szCs w:val="20"/>
          <w:lang w:val="en-NZ" w:bidi="ar-SA"/>
        </w:rPr>
        <w:t xml:space="preserve"> </w:t>
      </w:r>
      <w:r w:rsidRPr="00BE36B2">
        <w:t>class</w:t>
      </w:r>
      <w:r w:rsidRPr="00BE36B2">
        <w:rPr>
          <w:rFonts w:eastAsiaTheme="minorHAnsi" w:cs="Consolas"/>
          <w:szCs w:val="20"/>
          <w:lang w:val="en-NZ" w:bidi="ar-SA"/>
        </w:rPr>
        <w:t>=</w:t>
      </w:r>
      <w:r w:rsidR="006053CB">
        <w:rPr>
          <w:rFonts w:eastAsiaTheme="minorHAnsi" w:cs="Consolas"/>
          <w:szCs w:val="20"/>
          <w:lang w:val="en-NZ" w:bidi="ar-SA"/>
        </w:rPr>
        <w:t>"item-subtitle</w:t>
      </w:r>
      <w:r w:rsidRPr="00BE36B2">
        <w:rPr>
          <w:rFonts w:eastAsiaTheme="minorHAnsi" w:cs="Consolas"/>
          <w:szCs w:val="20"/>
          <w:lang w:val="en-NZ" w:bidi="ar-SA"/>
        </w:rPr>
        <w:t>"&gt;</w:t>
      </w:r>
    </w:p>
    <w:p w:rsidR="008C423F" w:rsidRPr="00BE36B2" w:rsidRDefault="00920874" w:rsidP="00470908">
      <w:pPr>
        <w:pStyle w:val="ppCodeIndent"/>
        <w:numPr>
          <w:ilvl w:val="0"/>
          <w:numId w:val="0"/>
        </w:numPr>
        <w:ind w:left="720"/>
        <w:rPr>
          <w:rFonts w:eastAsiaTheme="minorHAnsi" w:cs="Consolas"/>
          <w:szCs w:val="20"/>
          <w:lang w:val="en-NZ" w:bidi="ar-SA"/>
        </w:rPr>
      </w:pPr>
      <w:r>
        <w:rPr>
          <w:rFonts w:eastAsiaTheme="minorHAnsi" w:cs="Consolas"/>
          <w:szCs w:val="20"/>
          <w:lang w:val="en-NZ" w:bidi="ar-SA"/>
        </w:rPr>
        <w:t xml:space="preserve">    Prep</w:t>
      </w:r>
      <w:r w:rsidR="006053CB">
        <w:rPr>
          <w:rFonts w:eastAsiaTheme="minorHAnsi" w:cs="Consolas"/>
          <w:szCs w:val="20"/>
          <w:lang w:val="en-NZ" w:bidi="ar-SA"/>
        </w:rPr>
        <w:t>aration</w:t>
      </w:r>
      <w:r w:rsidR="008C423F" w:rsidRPr="00E5215E">
        <w:rPr>
          <w:rFonts w:eastAsiaTheme="minorHAnsi" w:cs="Consolas"/>
          <w:szCs w:val="20"/>
          <w:lang w:val="en-NZ" w:bidi="ar-SA"/>
        </w:rPr>
        <w:t xml:space="preserve"> time:</w:t>
      </w:r>
      <w:r w:rsidR="00952E89">
        <w:rPr>
          <w:rFonts w:eastAsiaTheme="minorHAnsi" w:cs="Consolas"/>
          <w:szCs w:val="20"/>
          <w:lang w:val="en-NZ" w:bidi="ar-SA"/>
        </w:rPr>
        <w:t xml:space="preserve"> </w:t>
      </w:r>
      <w:r w:rsidR="008C423F" w:rsidRPr="00E5215E">
        <w:rPr>
          <w:rFonts w:eastAsiaTheme="minorHAnsi" w:cs="Consolas"/>
          <w:szCs w:val="20"/>
          <w:lang w:val="en-NZ" w:bidi="ar-SA"/>
        </w:rPr>
        <w:t>&lt;</w:t>
      </w:r>
      <w:r w:rsidR="008C423F" w:rsidRPr="00BE36B2">
        <w:t>span</w:t>
      </w:r>
      <w:r w:rsidR="008C423F" w:rsidRPr="00E5215E">
        <w:rPr>
          <w:rFonts w:eastAsiaTheme="minorHAnsi" w:cs="Consolas"/>
          <w:szCs w:val="20"/>
          <w:lang w:val="en-NZ" w:bidi="ar-SA"/>
        </w:rPr>
        <w:t xml:space="preserve"> </w:t>
      </w:r>
      <w:r w:rsidR="008C423F" w:rsidRPr="00BE36B2">
        <w:t>data-win-bind</w:t>
      </w:r>
      <w:r w:rsidR="00DC09CD" w:rsidRPr="00E5215E">
        <w:rPr>
          <w:rFonts w:eastAsiaTheme="minorHAnsi" w:cs="Consolas"/>
          <w:szCs w:val="20"/>
          <w:lang w:val="en-NZ" w:bidi="ar-SA"/>
        </w:rPr>
        <w:t>="</w:t>
      </w:r>
      <w:proofErr w:type="spellStart"/>
      <w:r w:rsidR="00DC09CD" w:rsidRPr="00E5215E">
        <w:rPr>
          <w:rFonts w:eastAsiaTheme="minorHAnsi" w:cs="Consolas"/>
          <w:szCs w:val="20"/>
          <w:lang w:val="en-NZ" w:bidi="ar-SA"/>
        </w:rPr>
        <w:t>textContent</w:t>
      </w:r>
      <w:proofErr w:type="spellEnd"/>
      <w:r w:rsidR="00DC09CD" w:rsidRPr="00E5215E">
        <w:rPr>
          <w:rFonts w:eastAsiaTheme="minorHAnsi" w:cs="Consolas"/>
          <w:szCs w:val="20"/>
          <w:lang w:val="en-NZ" w:bidi="ar-SA"/>
        </w:rPr>
        <w:t xml:space="preserve">: </w:t>
      </w:r>
      <w:proofErr w:type="spellStart"/>
      <w:r w:rsidR="00DC09CD" w:rsidRPr="00E5215E">
        <w:rPr>
          <w:rFonts w:eastAsiaTheme="minorHAnsi" w:cs="Consolas"/>
          <w:szCs w:val="20"/>
          <w:lang w:val="en-NZ" w:bidi="ar-SA"/>
        </w:rPr>
        <w:t>preptime</w:t>
      </w:r>
      <w:proofErr w:type="spellEnd"/>
      <w:r w:rsidR="008C423F" w:rsidRPr="00E5215E">
        <w:rPr>
          <w:rFonts w:eastAsiaTheme="minorHAnsi" w:cs="Consolas"/>
          <w:szCs w:val="20"/>
          <w:lang w:val="en-NZ" w:bidi="ar-SA"/>
        </w:rPr>
        <w:t>"&gt;&lt;/</w:t>
      </w:r>
      <w:r w:rsidR="008C423F" w:rsidRPr="00BE36B2">
        <w:t>span</w:t>
      </w:r>
      <w:r w:rsidR="008C423F" w:rsidRPr="00E5215E">
        <w:rPr>
          <w:rFonts w:eastAsiaTheme="minorHAnsi" w:cs="Consolas"/>
          <w:szCs w:val="20"/>
          <w:lang w:val="en-NZ" w:bidi="ar-SA"/>
        </w:rPr>
        <w:t>&gt;</w:t>
      </w:r>
      <w:r w:rsidR="00952E89">
        <w:rPr>
          <w:rFonts w:eastAsiaTheme="minorHAnsi" w:cs="Consolas"/>
          <w:szCs w:val="20"/>
          <w:lang w:val="en-NZ" w:bidi="ar-SA"/>
        </w:rPr>
        <w:t xml:space="preserve"> </w:t>
      </w:r>
      <w:r w:rsidR="008C423F" w:rsidRPr="00BE36B2">
        <w:rPr>
          <w:rFonts w:eastAsiaTheme="minorHAnsi" w:cs="Consolas"/>
          <w:szCs w:val="20"/>
          <w:lang w:val="en-NZ" w:bidi="ar-SA"/>
        </w:rPr>
        <w:t>minutes</w:t>
      </w:r>
    </w:p>
    <w:p w:rsidR="008C423F" w:rsidRPr="0094750C" w:rsidRDefault="008C423F" w:rsidP="00F536D9">
      <w:pPr>
        <w:pStyle w:val="ppCodeIndent"/>
        <w:ind w:left="720"/>
        <w:rPr>
          <w:rFonts w:eastAsiaTheme="minorHAnsi" w:cs="Consolas"/>
          <w:color w:val="0000FF"/>
          <w:szCs w:val="20"/>
          <w:lang w:val="en-NZ" w:bidi="ar-SA"/>
        </w:rPr>
      </w:pPr>
      <w:r w:rsidRPr="00BE36B2">
        <w:rPr>
          <w:rFonts w:eastAsiaTheme="minorHAnsi" w:cs="Consolas"/>
          <w:szCs w:val="20"/>
          <w:lang w:val="en-NZ" w:bidi="ar-SA"/>
        </w:rPr>
        <w:t>&lt;/</w:t>
      </w:r>
      <w:r w:rsidRPr="00BE36B2">
        <w:t>h4</w:t>
      </w:r>
      <w:r w:rsidRPr="00BE36B2">
        <w:rPr>
          <w:rFonts w:eastAsiaTheme="minorHAnsi" w:cs="Consolas"/>
          <w:szCs w:val="20"/>
          <w:lang w:val="en-NZ" w:bidi="ar-SA"/>
        </w:rPr>
        <w:t>&gt;</w:t>
      </w:r>
    </w:p>
    <w:p w:rsidR="007F1570" w:rsidRPr="007F1570" w:rsidRDefault="007F1570" w:rsidP="007F1570">
      <w:pPr>
        <w:pStyle w:val="ppNoteIndent"/>
        <w:ind w:left="810"/>
        <w:rPr>
          <w:b/>
        </w:rPr>
      </w:pPr>
      <w:r w:rsidRPr="007F1570">
        <w:rPr>
          <w:b/>
        </w:rPr>
        <w:t xml:space="preserve">Note: </w:t>
      </w:r>
      <w:r w:rsidR="00DC09CD">
        <w:t>“</w:t>
      </w:r>
      <w:proofErr w:type="spellStart"/>
      <w:r w:rsidR="00DC09CD">
        <w:t>preptime</w:t>
      </w:r>
      <w:proofErr w:type="spellEnd"/>
      <w:r>
        <w:t>” is the name of one of the properties of the re</w:t>
      </w:r>
      <w:r w:rsidR="00F72EAC">
        <w:t>cipe objects the app loads. You a</w:t>
      </w:r>
      <w:r>
        <w:t>re using it to include information about preparation t</w:t>
      </w:r>
      <w:r w:rsidR="00A15EB2">
        <w:t xml:space="preserve">ime in each of the </w:t>
      </w:r>
      <w:r>
        <w:t>page’s r</w:t>
      </w:r>
      <w:r w:rsidR="00A15EB2">
        <w:t>ecipe thumbnails</w:t>
      </w:r>
      <w:r>
        <w:t>.</w:t>
      </w:r>
      <w:r w:rsidR="00A15EB2">
        <w:t xml:space="preserve"> Note the da</w:t>
      </w:r>
      <w:r w:rsidR="00F72EAC">
        <w:t>ta-win-bind attribute used to bind</w:t>
      </w:r>
      <w:r w:rsidR="00A15EB2">
        <w:t xml:space="preserve"> the SPAN element’s </w:t>
      </w:r>
      <w:proofErr w:type="spellStart"/>
      <w:r w:rsidR="00A15EB2">
        <w:t>textContent</w:t>
      </w:r>
      <w:proofErr w:type="spellEnd"/>
      <w:r w:rsidR="00A15EB2">
        <w:t xml:space="preserve"> property to the </w:t>
      </w:r>
      <w:proofErr w:type="spellStart"/>
      <w:r w:rsidR="00DC09CD">
        <w:t>preptime</w:t>
      </w:r>
      <w:proofErr w:type="spellEnd"/>
      <w:r w:rsidR="00A15EB2">
        <w:t xml:space="preserve"> property of the recip</w:t>
      </w:r>
      <w:r w:rsidR="00DC09CD">
        <w:t>e object</w:t>
      </w:r>
      <w:r w:rsidR="00A15EB2">
        <w:t>.</w:t>
      </w:r>
    </w:p>
    <w:p w:rsidR="00220DC1" w:rsidRDefault="00220DC1" w:rsidP="003B661A">
      <w:pPr>
        <w:pStyle w:val="ppNumberList"/>
        <w:numPr>
          <w:ilvl w:val="1"/>
          <w:numId w:val="12"/>
        </w:numPr>
        <w:ind w:left="754" w:hanging="357"/>
      </w:pPr>
      <w:r>
        <w:t>Open groupDetail</w:t>
      </w:r>
      <w:r w:rsidR="000F15F0">
        <w:t>.css</w:t>
      </w:r>
      <w:r>
        <w:t xml:space="preserve"> </w:t>
      </w:r>
      <w:r w:rsidR="00F12BF2">
        <w:t xml:space="preserve">and change </w:t>
      </w:r>
      <w:r>
        <w:t>the</w:t>
      </w:r>
      <w:r w:rsidR="003B661A">
        <w:t xml:space="preserve"> </w:t>
      </w:r>
      <w:r w:rsidR="00756EC0">
        <w:t xml:space="preserve">height in the CSS class below </w:t>
      </w:r>
      <w:r>
        <w:t xml:space="preserve">to </w:t>
      </w:r>
      <w:r w:rsidR="0018494F">
        <w:t xml:space="preserve">320px to </w:t>
      </w:r>
      <w:r w:rsidR="000F15F0">
        <w:t xml:space="preserve">preserve the aspect ratio </w:t>
      </w:r>
      <w:r>
        <w:t xml:space="preserve">of the </w:t>
      </w:r>
      <w:r w:rsidR="00F12BF2">
        <w:t xml:space="preserve">group </w:t>
      </w:r>
      <w:r w:rsidR="0026174E">
        <w:t>image displayed on the left</w:t>
      </w:r>
      <w:r>
        <w:t xml:space="preserve"> side of</w:t>
      </w:r>
      <w:r w:rsidR="000F15F0">
        <w:t xml:space="preserve"> the page</w:t>
      </w:r>
      <w:r>
        <w:t>:</w:t>
      </w:r>
    </w:p>
    <w:p w:rsidR="00220DC1" w:rsidRDefault="00220DC1" w:rsidP="00220DC1">
      <w:pPr>
        <w:pStyle w:val="ppCodeLanguageIndent"/>
      </w:pPr>
      <w:r>
        <w:t>CSS</w:t>
      </w:r>
    </w:p>
    <w:p w:rsidR="00AF008C" w:rsidRPr="007A4DBD" w:rsidRDefault="00AF008C" w:rsidP="007A4DBD">
      <w:pPr>
        <w:pStyle w:val="ppCodeIndent"/>
        <w:numPr>
          <w:ilvl w:val="0"/>
          <w:numId w:val="0"/>
        </w:numPr>
        <w:ind w:left="720"/>
        <w:rPr>
          <w:rFonts w:eastAsiaTheme="minorHAnsi" w:cs="Consolas"/>
          <w:szCs w:val="20"/>
          <w:lang w:val="en-NZ" w:bidi="ar-SA"/>
        </w:rPr>
      </w:pPr>
      <w:r w:rsidRPr="00F12BF2">
        <w:t>.</w:t>
      </w:r>
      <w:proofErr w:type="spellStart"/>
      <w:r w:rsidRPr="00F12BF2">
        <w:t>groupdetailpage</w:t>
      </w:r>
      <w:proofErr w:type="spellEnd"/>
      <w:r w:rsidRPr="00F12BF2">
        <w:t xml:space="preserve"> .</w:t>
      </w:r>
      <w:proofErr w:type="spellStart"/>
      <w:r w:rsidR="003F0AF4">
        <w:t>items</w:t>
      </w:r>
      <w:r w:rsidR="003F0AF4" w:rsidRPr="00F12BF2">
        <w:t>list</w:t>
      </w:r>
      <w:proofErr w:type="spellEnd"/>
      <w:r w:rsidR="003F0AF4" w:rsidRPr="00F12BF2">
        <w:t xml:space="preserve"> </w:t>
      </w:r>
      <w:r w:rsidRPr="00F12BF2">
        <w:t>.win-</w:t>
      </w:r>
      <w:proofErr w:type="spellStart"/>
      <w:r w:rsidRPr="00F12BF2">
        <w:t>groupheader</w:t>
      </w:r>
      <w:proofErr w:type="spellEnd"/>
      <w:r w:rsidRPr="00F12BF2">
        <w:t xml:space="preserve"> .group-image</w:t>
      </w:r>
      <w:r w:rsidR="007A4DBD" w:rsidRPr="007A4DBD">
        <w:rPr>
          <w:rFonts w:eastAsiaTheme="minorHAnsi" w:cs="Consolas"/>
          <w:szCs w:val="20"/>
          <w:lang w:val="en-NZ" w:bidi="ar-SA"/>
        </w:rPr>
        <w:t xml:space="preserve"> </w:t>
      </w:r>
      <w:r w:rsidRPr="007A4DBD">
        <w:rPr>
          <w:rFonts w:eastAsiaTheme="minorHAnsi" w:cs="Consolas"/>
          <w:szCs w:val="20"/>
          <w:lang w:val="en-NZ" w:bidi="ar-SA"/>
        </w:rPr>
        <w:t>{</w:t>
      </w:r>
    </w:p>
    <w:p w:rsidR="00F536D9" w:rsidRPr="00F12BF2" w:rsidRDefault="00F536D9" w:rsidP="00F536D9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F12BF2">
        <w:rPr>
          <w:rFonts w:eastAsiaTheme="minorHAnsi" w:cs="Consolas"/>
          <w:szCs w:val="20"/>
          <w:lang w:val="en-NZ" w:bidi="ar-SA"/>
        </w:rPr>
        <w:lastRenderedPageBreak/>
        <w:t xml:space="preserve">    </w:t>
      </w:r>
      <w:r w:rsidRPr="00F12BF2">
        <w:t>-</w:t>
      </w:r>
      <w:proofErr w:type="spellStart"/>
      <w:r w:rsidRPr="00F12BF2">
        <w:t>ms</w:t>
      </w:r>
      <w:proofErr w:type="spellEnd"/>
      <w:r w:rsidRPr="00F12BF2">
        <w:t>-grid-row</w:t>
      </w:r>
      <w:r w:rsidRPr="00F12BF2">
        <w:rPr>
          <w:rFonts w:eastAsiaTheme="minorHAnsi" w:cs="Consolas"/>
          <w:szCs w:val="20"/>
          <w:lang w:val="en-NZ" w:bidi="ar-SA"/>
        </w:rPr>
        <w:t>:</w:t>
      </w:r>
      <w:r w:rsidR="00F12BF2">
        <w:rPr>
          <w:rFonts w:eastAsiaTheme="minorHAnsi" w:cs="Consolas"/>
          <w:szCs w:val="20"/>
          <w:lang w:val="en-NZ" w:bidi="ar-SA"/>
        </w:rPr>
        <w:t xml:space="preserve"> 2</w:t>
      </w:r>
      <w:r w:rsidRPr="00F12BF2">
        <w:rPr>
          <w:rFonts w:eastAsiaTheme="minorHAnsi" w:cs="Consolas"/>
          <w:szCs w:val="20"/>
          <w:lang w:val="en-NZ" w:bidi="ar-SA"/>
        </w:rPr>
        <w:t>;</w:t>
      </w:r>
    </w:p>
    <w:p w:rsidR="00F536D9" w:rsidRPr="004322EA" w:rsidRDefault="00F536D9" w:rsidP="00F536D9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F12BF2">
        <w:rPr>
          <w:rFonts w:eastAsiaTheme="minorHAnsi" w:cs="Consolas"/>
          <w:szCs w:val="20"/>
          <w:lang w:val="en-NZ" w:bidi="ar-SA"/>
        </w:rPr>
        <w:t xml:space="preserve">    </w:t>
      </w:r>
      <w:r w:rsidRPr="004322EA">
        <w:t>background-color</w:t>
      </w:r>
      <w:r w:rsidRPr="004322EA">
        <w:rPr>
          <w:rFonts w:eastAsiaTheme="minorHAnsi" w:cs="Consolas"/>
          <w:szCs w:val="20"/>
          <w:lang w:val="en-NZ" w:bidi="ar-SA"/>
        </w:rPr>
        <w:t xml:space="preserve">: </w:t>
      </w:r>
      <w:proofErr w:type="spellStart"/>
      <w:r w:rsidRPr="004322EA">
        <w:rPr>
          <w:rFonts w:eastAsiaTheme="minorHAnsi" w:cs="Consolas"/>
          <w:szCs w:val="20"/>
          <w:lang w:val="en-NZ" w:bidi="ar-SA"/>
        </w:rPr>
        <w:t>rgba</w:t>
      </w:r>
      <w:proofErr w:type="spellEnd"/>
      <w:r w:rsidRPr="004322EA">
        <w:rPr>
          <w:rFonts w:eastAsiaTheme="minorHAnsi" w:cs="Consolas"/>
          <w:szCs w:val="20"/>
          <w:lang w:val="en-NZ" w:bidi="ar-SA"/>
        </w:rPr>
        <w:t>(147, 149, 152, 1);</w:t>
      </w:r>
    </w:p>
    <w:p w:rsidR="00F536D9" w:rsidRPr="004322EA" w:rsidRDefault="00F536D9" w:rsidP="00F536D9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4322EA">
        <w:rPr>
          <w:rFonts w:eastAsiaTheme="minorHAnsi" w:cs="Consolas"/>
          <w:szCs w:val="20"/>
          <w:lang w:val="en-NZ" w:bidi="ar-SA"/>
        </w:rPr>
        <w:t xml:space="preserve">    </w:t>
      </w:r>
      <w:r w:rsidRPr="004322EA">
        <w:t>height</w:t>
      </w:r>
      <w:r w:rsidRPr="004322EA">
        <w:rPr>
          <w:rFonts w:eastAsiaTheme="minorHAnsi" w:cs="Consolas"/>
          <w:szCs w:val="20"/>
          <w:lang w:val="en-NZ" w:bidi="ar-SA"/>
        </w:rPr>
        <w:t>:</w:t>
      </w:r>
      <w:r w:rsidR="00F12BF2" w:rsidRPr="004322EA">
        <w:rPr>
          <w:rFonts w:eastAsiaTheme="minorHAnsi" w:cs="Consolas"/>
          <w:szCs w:val="20"/>
          <w:lang w:val="en-NZ" w:bidi="ar-SA"/>
        </w:rPr>
        <w:t xml:space="preserve"> 320</w:t>
      </w:r>
      <w:r w:rsidRPr="004322EA">
        <w:rPr>
          <w:rFonts w:eastAsiaTheme="minorHAnsi" w:cs="Consolas"/>
          <w:szCs w:val="20"/>
          <w:lang w:val="en-NZ" w:bidi="ar-SA"/>
        </w:rPr>
        <w:t>px</w:t>
      </w:r>
      <w:r w:rsidR="00F12BF2" w:rsidRPr="004322EA">
        <w:rPr>
          <w:rFonts w:eastAsiaTheme="minorHAnsi" w:cs="Consolas"/>
          <w:szCs w:val="20"/>
          <w:lang w:val="en-NZ" w:bidi="ar-SA"/>
        </w:rPr>
        <w:t>;</w:t>
      </w:r>
    </w:p>
    <w:p w:rsidR="00F536D9" w:rsidRPr="004322EA" w:rsidRDefault="00F536D9" w:rsidP="00F536D9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4322EA">
        <w:rPr>
          <w:rFonts w:eastAsiaTheme="minorHAnsi" w:cs="Consolas"/>
          <w:szCs w:val="20"/>
          <w:lang w:val="en-NZ" w:bidi="ar-SA"/>
        </w:rPr>
        <w:t xml:space="preserve">    </w:t>
      </w:r>
      <w:r w:rsidRPr="004322EA">
        <w:t>margin</w:t>
      </w:r>
      <w:r w:rsidRPr="004322EA">
        <w:rPr>
          <w:rFonts w:eastAsiaTheme="minorHAnsi" w:cs="Consolas"/>
          <w:szCs w:val="20"/>
          <w:lang w:val="en-NZ" w:bidi="ar-SA"/>
        </w:rPr>
        <w:t>: 0;</w:t>
      </w:r>
    </w:p>
    <w:p w:rsidR="00F12BF2" w:rsidRPr="004322EA" w:rsidRDefault="00F12BF2" w:rsidP="00F536D9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4322EA">
        <w:rPr>
          <w:rFonts w:eastAsiaTheme="minorHAnsi" w:cs="Consolas"/>
          <w:szCs w:val="20"/>
          <w:lang w:val="en-NZ" w:bidi="ar-SA"/>
        </w:rPr>
        <w:t xml:space="preserve">    margin-bottom: 20px;</w:t>
      </w:r>
    </w:p>
    <w:p w:rsidR="00F536D9" w:rsidRPr="00756EC0" w:rsidRDefault="00F536D9" w:rsidP="00F536D9">
      <w:pPr>
        <w:pStyle w:val="ppCodeIndent"/>
        <w:ind w:left="720"/>
        <w:rPr>
          <w:rFonts w:eastAsiaTheme="minorHAnsi" w:cs="Consolas"/>
          <w:szCs w:val="20"/>
          <w:lang w:val="en-NZ" w:bidi="ar-SA"/>
        </w:rPr>
      </w:pPr>
      <w:r w:rsidRPr="00756EC0">
        <w:rPr>
          <w:rFonts w:eastAsiaTheme="minorHAnsi" w:cs="Consolas"/>
          <w:szCs w:val="20"/>
          <w:lang w:val="en-NZ" w:bidi="ar-SA"/>
        </w:rPr>
        <w:t xml:space="preserve">    </w:t>
      </w:r>
      <w:r w:rsidRPr="00756EC0">
        <w:t>width</w:t>
      </w:r>
      <w:r w:rsidRPr="00756EC0">
        <w:rPr>
          <w:rFonts w:eastAsiaTheme="minorHAnsi" w:cs="Consolas"/>
          <w:szCs w:val="20"/>
          <w:lang w:val="en-NZ" w:bidi="ar-SA"/>
        </w:rPr>
        <w:t>: 480px;</w:t>
      </w:r>
    </w:p>
    <w:p w:rsidR="00220DC1" w:rsidRPr="00F12BF2" w:rsidRDefault="00AF008C" w:rsidP="00152C9E">
      <w:pPr>
        <w:pStyle w:val="ppCodeIndent"/>
        <w:numPr>
          <w:ilvl w:val="0"/>
          <w:numId w:val="0"/>
        </w:numPr>
        <w:ind w:left="720"/>
        <w:rPr>
          <w:rFonts w:eastAsiaTheme="minorHAnsi" w:cs="Consolas"/>
          <w:szCs w:val="20"/>
          <w:lang w:val="en-NZ" w:bidi="ar-SA"/>
        </w:rPr>
      </w:pPr>
      <w:r w:rsidRPr="00F12BF2">
        <w:rPr>
          <w:rFonts w:eastAsiaTheme="minorHAnsi" w:cs="Consolas"/>
          <w:szCs w:val="20"/>
          <w:lang w:val="en-NZ" w:bidi="ar-SA"/>
        </w:rPr>
        <w:t>}</w:t>
      </w:r>
    </w:p>
    <w:p w:rsidR="007E43B2" w:rsidRDefault="007E43B2" w:rsidP="003B661A">
      <w:pPr>
        <w:pStyle w:val="ppNumberList"/>
        <w:numPr>
          <w:ilvl w:val="1"/>
          <w:numId w:val="12"/>
        </w:numPr>
        <w:ind w:left="754" w:hanging="357"/>
      </w:pPr>
      <w:r>
        <w:t>Also in groupDetail</w:t>
      </w:r>
      <w:r w:rsidR="003F0AF4">
        <w:t>.css</w:t>
      </w:r>
      <w:r>
        <w:t xml:space="preserve">, </w:t>
      </w:r>
      <w:r w:rsidR="00155C2C">
        <w:t xml:space="preserve">modify the </w:t>
      </w:r>
      <w:r w:rsidR="00E304B0">
        <w:t>-</w:t>
      </w:r>
      <w:proofErr w:type="spellStart"/>
      <w:r w:rsidR="00155C2C">
        <w:t>ms</w:t>
      </w:r>
      <w:proofErr w:type="spellEnd"/>
      <w:r w:rsidR="00155C2C">
        <w:t>-grid-columns and width properties in</w:t>
      </w:r>
      <w:r>
        <w:t xml:space="preserve"> the “.</w:t>
      </w:r>
      <w:proofErr w:type="spellStart"/>
      <w:r>
        <w:t>groupdetailpage</w:t>
      </w:r>
      <w:proofErr w:type="spellEnd"/>
      <w:r>
        <w:t xml:space="preserve"> .</w:t>
      </w:r>
      <w:proofErr w:type="spellStart"/>
      <w:r>
        <w:t>grouplist</w:t>
      </w:r>
      <w:proofErr w:type="spellEnd"/>
      <w:r>
        <w:t xml:space="preserve"> .win-item” </w:t>
      </w:r>
      <w:r w:rsidR="0007515A">
        <w:t>class</w:t>
      </w:r>
      <w:r w:rsidR="00155C2C">
        <w:t xml:space="preserve"> as shown below</w:t>
      </w:r>
      <w:r w:rsidR="006837B5">
        <w:t xml:space="preserve">. This will </w:t>
      </w:r>
      <w:r w:rsidR="00031D13">
        <w:t xml:space="preserve">space the recipe items a little closer together and allow the recipe images </w:t>
      </w:r>
      <w:r w:rsidR="006837B5">
        <w:t>to retain their original aspect ratios.</w:t>
      </w:r>
    </w:p>
    <w:p w:rsidR="007E43B2" w:rsidRDefault="006837B5" w:rsidP="006837B5">
      <w:pPr>
        <w:pStyle w:val="ppCodeLanguageIndent"/>
      </w:pPr>
      <w:r>
        <w:t>CSS</w:t>
      </w:r>
    </w:p>
    <w:p w:rsidR="006837B5" w:rsidRPr="004322EA" w:rsidRDefault="006837B5" w:rsidP="006837B5">
      <w:pPr>
        <w:pStyle w:val="ppCodeIndent"/>
        <w:ind w:left="720"/>
      </w:pPr>
      <w:r>
        <w:t>.</w:t>
      </w:r>
      <w:proofErr w:type="spellStart"/>
      <w:r w:rsidRPr="004322EA">
        <w:t>groupdetailpage</w:t>
      </w:r>
      <w:proofErr w:type="spellEnd"/>
      <w:r w:rsidRPr="004322EA">
        <w:t xml:space="preserve"> .</w:t>
      </w:r>
      <w:proofErr w:type="spellStart"/>
      <w:r w:rsidR="003F0AF4" w:rsidRPr="004322EA">
        <w:t>items</w:t>
      </w:r>
      <w:r w:rsidRPr="004322EA">
        <w:t>list</w:t>
      </w:r>
      <w:proofErr w:type="spellEnd"/>
      <w:r w:rsidRPr="004322EA">
        <w:t xml:space="preserve"> .win-item {</w:t>
      </w:r>
    </w:p>
    <w:p w:rsidR="006837B5" w:rsidRPr="004322EA" w:rsidRDefault="006837B5" w:rsidP="006837B5">
      <w:pPr>
        <w:pStyle w:val="ppCodeIndent"/>
        <w:ind w:left="720"/>
      </w:pPr>
      <w:r w:rsidRPr="004322EA">
        <w:t xml:space="preserve">    -</w:t>
      </w:r>
      <w:proofErr w:type="spellStart"/>
      <w:r w:rsidRPr="004322EA">
        <w:t>ms</w:t>
      </w:r>
      <w:proofErr w:type="spellEnd"/>
      <w:r w:rsidRPr="004322EA">
        <w:t>-grid-columns: 147px 1fr;</w:t>
      </w:r>
    </w:p>
    <w:p w:rsidR="006837B5" w:rsidRPr="004322EA" w:rsidRDefault="006837B5" w:rsidP="006837B5">
      <w:pPr>
        <w:pStyle w:val="ppCodeIndent"/>
        <w:ind w:left="720"/>
      </w:pPr>
      <w:r w:rsidRPr="004322EA">
        <w:t xml:space="preserve">    -</w:t>
      </w:r>
      <w:proofErr w:type="spellStart"/>
      <w:r w:rsidRPr="004322EA">
        <w:t>ms</w:t>
      </w:r>
      <w:proofErr w:type="spellEnd"/>
      <w:r w:rsidRPr="004322EA">
        <w:t>-grid-rows: 1fr;</w:t>
      </w:r>
    </w:p>
    <w:p w:rsidR="006837B5" w:rsidRPr="004322EA" w:rsidRDefault="006837B5" w:rsidP="006837B5">
      <w:pPr>
        <w:pStyle w:val="ppCodeIndent"/>
        <w:ind w:left="720"/>
      </w:pPr>
      <w:r w:rsidRPr="004322EA">
        <w:t xml:space="preserve">    display: -</w:t>
      </w:r>
      <w:proofErr w:type="spellStart"/>
      <w:r w:rsidRPr="004322EA">
        <w:t>ms</w:t>
      </w:r>
      <w:proofErr w:type="spellEnd"/>
      <w:r w:rsidRPr="004322EA">
        <w:t>-grid;</w:t>
      </w:r>
    </w:p>
    <w:p w:rsidR="006837B5" w:rsidRPr="004322EA" w:rsidRDefault="006837B5" w:rsidP="006837B5">
      <w:pPr>
        <w:pStyle w:val="ppCodeIndent"/>
        <w:ind w:left="720"/>
      </w:pPr>
      <w:r w:rsidRPr="004322EA">
        <w:t xml:space="preserve">    height: 110px;</w:t>
      </w:r>
    </w:p>
    <w:p w:rsidR="006837B5" w:rsidRPr="004322EA" w:rsidRDefault="006837B5" w:rsidP="006837B5">
      <w:pPr>
        <w:pStyle w:val="ppCodeIndent"/>
        <w:ind w:left="720"/>
      </w:pPr>
      <w:r w:rsidRPr="004322EA">
        <w:t xml:space="preserve">    width: 360px;</w:t>
      </w:r>
    </w:p>
    <w:p w:rsidR="006837B5" w:rsidRPr="004322EA" w:rsidRDefault="006837B5" w:rsidP="006837B5">
      <w:pPr>
        <w:pStyle w:val="ppCodeIndent"/>
        <w:ind w:left="720"/>
      </w:pPr>
      <w:r w:rsidRPr="004322EA">
        <w:t>}</w:t>
      </w:r>
    </w:p>
    <w:p w:rsidR="00196E97" w:rsidRDefault="00FB3613" w:rsidP="00322F2D">
      <w:pPr>
        <w:pStyle w:val="ppNumberList"/>
        <w:numPr>
          <w:ilvl w:val="1"/>
          <w:numId w:val="12"/>
        </w:numPr>
        <w:ind w:left="754" w:hanging="357"/>
      </w:pPr>
      <w:r>
        <w:t>Start the application and tap “Chinese” again. Verify that your group-detail page resembles the one below:</w:t>
      </w:r>
    </w:p>
    <w:p w:rsidR="00212C20" w:rsidRDefault="00B05D2B" w:rsidP="003B661A">
      <w:pPr>
        <w:pStyle w:val="ppFigureIndent"/>
      </w:pPr>
      <w:r>
        <w:rPr>
          <w:noProof/>
          <w:lang w:bidi="he-IL"/>
        </w:rPr>
        <w:drawing>
          <wp:inline distT="0" distB="0" distL="0" distR="0" wp14:anchorId="2A3BF66C" wp14:editId="596957F0">
            <wp:extent cx="5175504" cy="2907792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20" w:rsidRDefault="00212C20" w:rsidP="004B27EE">
      <w:pPr>
        <w:pStyle w:val="ppFigureNumberIndent"/>
      </w:pPr>
      <w:r>
        <w:t xml:space="preserve">Figure </w:t>
      </w:r>
      <w:r w:rsidR="004B27EE">
        <w:t>10</w:t>
      </w:r>
    </w:p>
    <w:p w:rsidR="00212C20" w:rsidRPr="00212C20" w:rsidRDefault="00212C20" w:rsidP="003B661A">
      <w:pPr>
        <w:pStyle w:val="ppFigureCaptionIndent"/>
      </w:pPr>
      <w:r>
        <w:t>The modified group-detail page</w:t>
      </w:r>
    </w:p>
    <w:p w:rsidR="00196E97" w:rsidRDefault="00CE41D2" w:rsidP="00322F2D">
      <w:pPr>
        <w:pStyle w:val="ppNumberList"/>
        <w:numPr>
          <w:ilvl w:val="1"/>
          <w:numId w:val="12"/>
        </w:numPr>
        <w:ind w:left="754" w:hanging="357"/>
      </w:pPr>
      <w:r>
        <w:t>Retu</w:t>
      </w:r>
      <w:r w:rsidR="00D422C9">
        <w:t>rn to Visual Studio</w:t>
      </w:r>
      <w:r w:rsidR="00C50E3D">
        <w:t xml:space="preserve"> and stop debugging</w:t>
      </w:r>
      <w:r w:rsidR="00196E97">
        <w:t>.</w:t>
      </w:r>
    </w:p>
    <w:p w:rsidR="00322F2D" w:rsidRDefault="00322F2D" w:rsidP="00322F2D">
      <w:pPr>
        <w:pStyle w:val="ppListEnd"/>
      </w:pPr>
    </w:p>
    <w:p w:rsidR="00990E8D" w:rsidRDefault="0001562C" w:rsidP="00990E8D">
      <w:pPr>
        <w:pStyle w:val="ppProcedureStart"/>
      </w:pPr>
      <w:bookmarkStart w:id="26" w:name="_Toc326940339"/>
      <w:r>
        <w:t xml:space="preserve">Task </w:t>
      </w:r>
      <w:proofErr w:type="gramStart"/>
      <w:r>
        <w:t>3</w:t>
      </w:r>
      <w:proofErr w:type="gramEnd"/>
      <w:r w:rsidR="00990E8D">
        <w:t xml:space="preserve"> </w:t>
      </w:r>
      <w:r w:rsidR="00FC4B19">
        <w:t>– Modify the Item</w:t>
      </w:r>
      <w:r w:rsidR="005D240E">
        <w:t>-Detail Page</w:t>
      </w:r>
      <w:bookmarkEnd w:id="26"/>
    </w:p>
    <w:p w:rsidR="00990E8D" w:rsidRPr="00C81266" w:rsidRDefault="0066053F" w:rsidP="00990E8D">
      <w:pPr>
        <w:pStyle w:val="ppBodyText"/>
      </w:pPr>
      <w:r>
        <w:lastRenderedPageBreak/>
        <w:t xml:space="preserve">The final task in </w:t>
      </w:r>
      <w:proofErr w:type="gramStart"/>
      <w:r>
        <w:t>crafting</w:t>
      </w:r>
      <w:proofErr w:type="gramEnd"/>
      <w:r>
        <w:t xml:space="preserve"> a basic UI </w:t>
      </w:r>
      <w:r w:rsidR="0049620C">
        <w:t xml:space="preserve">for the application </w:t>
      </w:r>
      <w:r>
        <w:t>is to modify the item-detail page to present more information about recipes, including dir</w:t>
      </w:r>
      <w:r w:rsidR="00A50842">
        <w:t>ections and ingredients.</w:t>
      </w:r>
    </w:p>
    <w:p w:rsidR="00097A37" w:rsidRDefault="00057636" w:rsidP="00990E8D">
      <w:pPr>
        <w:pStyle w:val="ppNumberList"/>
        <w:numPr>
          <w:ilvl w:val="1"/>
          <w:numId w:val="12"/>
        </w:numPr>
        <w:ind w:left="754" w:hanging="357"/>
      </w:pPr>
      <w:r>
        <w:t>Run the application and tap one of the recipe items</w:t>
      </w:r>
      <w:r w:rsidR="00990E8D">
        <w:t>.</w:t>
      </w:r>
      <w:r w:rsidR="00FB66BC">
        <w:t xml:space="preserve"> </w:t>
      </w:r>
      <w:r w:rsidR="007D1123">
        <w:t xml:space="preserve"> </w:t>
      </w:r>
      <w:r w:rsidR="00FB66BC">
        <w:t>Clearly, we have some work to do on the item-deta</w:t>
      </w:r>
      <w:r w:rsidR="00DA5FA0">
        <w:t>i</w:t>
      </w:r>
      <w:r w:rsidR="00FB66BC">
        <w:t xml:space="preserve">l </w:t>
      </w:r>
      <w:r w:rsidR="00097A37">
        <w:t>page.</w:t>
      </w:r>
    </w:p>
    <w:p w:rsidR="00990E8D" w:rsidRDefault="0049620C" w:rsidP="00990E8D">
      <w:pPr>
        <w:pStyle w:val="ppNumberList"/>
        <w:numPr>
          <w:ilvl w:val="1"/>
          <w:numId w:val="12"/>
        </w:numPr>
        <w:ind w:left="754" w:hanging="357"/>
      </w:pPr>
      <w:r>
        <w:t>Return to Visual Studio</w:t>
      </w:r>
      <w:r w:rsidR="00097A37">
        <w:t xml:space="preserve"> and stop debugging</w:t>
      </w:r>
      <w:r w:rsidR="00FB66BC">
        <w:t>.</w:t>
      </w:r>
    </w:p>
    <w:p w:rsidR="00990E8D" w:rsidRDefault="00FB66BC" w:rsidP="00990E8D">
      <w:pPr>
        <w:pStyle w:val="ppNumberList"/>
        <w:numPr>
          <w:ilvl w:val="1"/>
          <w:numId w:val="12"/>
        </w:numPr>
        <w:ind w:left="754" w:hanging="357"/>
      </w:pPr>
      <w:r>
        <w:t>Open itemDetail.html</w:t>
      </w:r>
      <w:r w:rsidR="00990E8D">
        <w:t>.</w:t>
      </w:r>
      <w:r w:rsidR="00EB784E">
        <w:t xml:space="preserve"> Find the </w:t>
      </w:r>
      <w:r w:rsidR="00F9681A">
        <w:t>DIV</w:t>
      </w:r>
      <w:r w:rsidR="003F0AF4">
        <w:t xml:space="preserve"> </w:t>
      </w:r>
      <w:r w:rsidR="00EB784E">
        <w:t>element decorated with a role=”main” attribute and modify it to look like this:</w:t>
      </w:r>
    </w:p>
    <w:p w:rsidR="00EB784E" w:rsidRDefault="00EB784E" w:rsidP="00EB784E">
      <w:pPr>
        <w:pStyle w:val="ppCodeLanguageIndent"/>
      </w:pPr>
      <w:r>
        <w:t>HTML</w:t>
      </w:r>
    </w:p>
    <w:p w:rsidR="001545D8" w:rsidRPr="002A7F46" w:rsidRDefault="001545D8" w:rsidP="00867053">
      <w:pPr>
        <w:pStyle w:val="ppCodeIndent"/>
        <w:ind w:left="720"/>
      </w:pPr>
      <w:r w:rsidRPr="002A7F46">
        <w:t>&lt;</w:t>
      </w:r>
      <w:r w:rsidR="003F0AF4">
        <w:t xml:space="preserve">div </w:t>
      </w:r>
      <w:r w:rsidR="00342BB4">
        <w:t xml:space="preserve">class="content" </w:t>
      </w:r>
      <w:r w:rsidRPr="002A7F46">
        <w:t>aria-label="Main content" role="main"&gt;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&lt;article&gt;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&lt;div&gt;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    &lt;header&gt;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        &lt;h2 class="item-title"&gt;&lt;/h2&gt;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    &lt;/header&gt;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    &lt;</w:t>
      </w:r>
      <w:proofErr w:type="spellStart"/>
      <w:r w:rsidRPr="002A7F46">
        <w:t>img</w:t>
      </w:r>
      <w:proofErr w:type="spellEnd"/>
      <w:r w:rsidRPr="002A7F46">
        <w:t xml:space="preserve"> class="item-image" </w:t>
      </w:r>
      <w:proofErr w:type="spellStart"/>
      <w:r w:rsidRPr="002A7F46">
        <w:t>src</w:t>
      </w:r>
      <w:proofErr w:type="spellEnd"/>
      <w:r w:rsidRPr="002A7F46">
        <w:t>="#" /&gt;</w:t>
      </w:r>
    </w:p>
    <w:p w:rsidR="001545D8" w:rsidRPr="00E638C6" w:rsidRDefault="001545D8" w:rsidP="00867053">
      <w:pPr>
        <w:pStyle w:val="ppCodeIndent"/>
        <w:ind w:left="720"/>
      </w:pPr>
      <w:r w:rsidRPr="00E638C6">
        <w:t xml:space="preserve">            &lt;h2&gt;Preparation time:</w:t>
      </w:r>
      <w:r w:rsidR="00E638C6" w:rsidRPr="00E638C6">
        <w:t xml:space="preserve"> </w:t>
      </w:r>
      <w:r w:rsidRPr="00E638C6">
        <w:t>&lt;span class="item-subtitle"&gt;&lt;/span&gt;</w:t>
      </w:r>
      <w:r w:rsidR="00E638C6">
        <w:t xml:space="preserve"> </w:t>
      </w:r>
      <w:r w:rsidRPr="00E638C6">
        <w:t>minutes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   &lt;/h2&gt;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&lt;/div&gt;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&lt;div class="ingredients"&gt;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    &lt;h2&gt;Ingredients&lt;/h2&gt;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    &lt;div class="item-ingredients"&gt;&lt;/div&gt;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&lt;/div&gt;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&lt;div class="directions"&gt;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    &lt;h2&gt;Directions&lt;/h2&gt;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    &lt;h2 class="item-directions"&gt;&lt;/h2&gt;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    &lt;/div&gt;</w:t>
      </w:r>
    </w:p>
    <w:p w:rsidR="001545D8" w:rsidRPr="002A7F46" w:rsidRDefault="001545D8" w:rsidP="00867053">
      <w:pPr>
        <w:pStyle w:val="ppCodeIndent"/>
        <w:ind w:left="720"/>
      </w:pPr>
      <w:r w:rsidRPr="002A7F46">
        <w:t xml:space="preserve">    &lt;/article&gt;</w:t>
      </w:r>
    </w:p>
    <w:p w:rsidR="00EB784E" w:rsidRPr="002A7F46" w:rsidRDefault="001545D8" w:rsidP="00867053">
      <w:pPr>
        <w:pStyle w:val="ppCodeIndent"/>
        <w:ind w:left="720"/>
      </w:pPr>
      <w:r w:rsidRPr="002A7F46">
        <w:t>&lt;/</w:t>
      </w:r>
      <w:r w:rsidR="006C46C5">
        <w:rPr>
          <w:rFonts w:eastAsiaTheme="minorHAnsi"/>
          <w:lang w:val="en-NZ" w:bidi="ar-SA"/>
        </w:rPr>
        <w:t>div</w:t>
      </w:r>
      <w:r w:rsidRPr="002A7F46">
        <w:t>&gt;</w:t>
      </w:r>
    </w:p>
    <w:p w:rsidR="002346EE" w:rsidRDefault="00FC0399" w:rsidP="00990E8D">
      <w:pPr>
        <w:pStyle w:val="ppNumberList"/>
        <w:numPr>
          <w:ilvl w:val="1"/>
          <w:numId w:val="12"/>
        </w:numPr>
        <w:ind w:left="754" w:hanging="357"/>
      </w:pPr>
      <w:r>
        <w:t xml:space="preserve">The item-detail page </w:t>
      </w:r>
      <w:proofErr w:type="gramStart"/>
      <w:r>
        <w:t>doesn’t</w:t>
      </w:r>
      <w:proofErr w:type="gramEnd"/>
      <w:r>
        <w:t xml:space="preserve"> use </w:t>
      </w:r>
      <w:r w:rsidR="004107DD">
        <w:t xml:space="preserve">declarative </w:t>
      </w:r>
      <w:r>
        <w:t>data binding; it sim</w:t>
      </w:r>
      <w:r w:rsidR="0078600C">
        <w:t xml:space="preserve">ply </w:t>
      </w:r>
      <w:r>
        <w:t>assigns properties of a recipe object to HTML elements</w:t>
      </w:r>
      <w:r w:rsidR="00EB784E">
        <w:t xml:space="preserve"> in the code-behind. To that end, open itemDetail.js and </w:t>
      </w:r>
      <w:r w:rsidR="00950E47">
        <w:t>replace</w:t>
      </w:r>
      <w:r w:rsidR="00EB784E">
        <w:t xml:space="preserve"> the </w:t>
      </w:r>
      <w:r w:rsidR="00EB784E" w:rsidRPr="00097A37">
        <w:t>ready</w:t>
      </w:r>
      <w:r w:rsidR="00950E47">
        <w:t xml:space="preserve"> function with the one shown here</w:t>
      </w:r>
      <w:r w:rsidR="00EB784E">
        <w:t>:</w:t>
      </w:r>
    </w:p>
    <w:p w:rsidR="00EB784E" w:rsidRDefault="00EB784E" w:rsidP="00EB784E">
      <w:pPr>
        <w:pStyle w:val="ppCodeLanguageIndent"/>
      </w:pPr>
      <w:r>
        <w:t>JavaScript</w:t>
      </w:r>
    </w:p>
    <w:p w:rsidR="00A75AF5" w:rsidRDefault="00A75AF5" w:rsidP="00A75AF5">
      <w:pPr>
        <w:pStyle w:val="ppCodeIndent"/>
        <w:ind w:left="720"/>
      </w:pPr>
      <w:r>
        <w:t>ready: function (element, options) {</w:t>
      </w:r>
    </w:p>
    <w:p w:rsidR="00A75AF5" w:rsidRDefault="00A75AF5" w:rsidP="00A75AF5">
      <w:pPr>
        <w:pStyle w:val="ppCodeIndent"/>
        <w:ind w:left="720"/>
      </w:pPr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item = options &amp;&amp; </w:t>
      </w:r>
      <w:proofErr w:type="spellStart"/>
      <w:r>
        <w:t>options.item</w:t>
      </w:r>
      <w:proofErr w:type="spellEnd"/>
      <w:r>
        <w:t xml:space="preserve"> ? </w:t>
      </w:r>
      <w:proofErr w:type="spellStart"/>
      <w:r>
        <w:t>Data.resolveItemReference</w:t>
      </w:r>
      <w:proofErr w:type="spellEnd"/>
      <w:r>
        <w:t>(</w:t>
      </w:r>
      <w:proofErr w:type="spellStart"/>
      <w:r>
        <w:t>options.item</w:t>
      </w:r>
      <w:proofErr w:type="spellEnd"/>
      <w:r>
        <w:t xml:space="preserve">) : </w:t>
      </w:r>
      <w:proofErr w:type="spellStart"/>
      <w:r>
        <w:t>Data.items.getAt</w:t>
      </w:r>
      <w:proofErr w:type="spellEnd"/>
      <w:r>
        <w:t>(0);</w:t>
      </w:r>
    </w:p>
    <w:p w:rsidR="00A75AF5" w:rsidRDefault="00A75AF5" w:rsidP="00A75AF5">
      <w:pPr>
        <w:pStyle w:val="ppCodeIndent"/>
        <w:ind w:left="720"/>
      </w:pPr>
      <w:r>
        <w:t xml:space="preserve">    </w:t>
      </w:r>
      <w:proofErr w:type="spellStart"/>
      <w:r>
        <w:t>element.querySelector</w:t>
      </w:r>
      <w:proofErr w:type="spellEnd"/>
      <w:r>
        <w:t>(".</w:t>
      </w:r>
      <w:proofErr w:type="spellStart"/>
      <w:r>
        <w:t>titlearea</w:t>
      </w:r>
      <w:proofErr w:type="spellEnd"/>
      <w:r>
        <w:t xml:space="preserve"> .</w:t>
      </w:r>
      <w:proofErr w:type="spellStart"/>
      <w:r>
        <w:t>pagetitle</w:t>
      </w:r>
      <w:proofErr w:type="spellEnd"/>
      <w:r>
        <w:t>").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item.group.title</w:t>
      </w:r>
      <w:proofErr w:type="spellEnd"/>
      <w:r>
        <w:t>;</w:t>
      </w:r>
    </w:p>
    <w:p w:rsidR="00A75AF5" w:rsidRDefault="00A75AF5" w:rsidP="00A75AF5">
      <w:pPr>
        <w:pStyle w:val="ppCodeIndent"/>
        <w:ind w:left="720"/>
      </w:pPr>
      <w:r>
        <w:t xml:space="preserve">    </w:t>
      </w:r>
      <w:proofErr w:type="spellStart"/>
      <w:r>
        <w:t>element.querySelector</w:t>
      </w:r>
      <w:proofErr w:type="spellEnd"/>
      <w:r>
        <w:t>("article .item-title").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item.title</w:t>
      </w:r>
      <w:proofErr w:type="spellEnd"/>
      <w:r>
        <w:t>;</w:t>
      </w:r>
    </w:p>
    <w:p w:rsidR="00A75AF5" w:rsidRDefault="00A75AF5" w:rsidP="00A75AF5">
      <w:pPr>
        <w:pStyle w:val="ppCodeIndent"/>
        <w:ind w:left="720"/>
      </w:pPr>
      <w:r>
        <w:t xml:space="preserve">    </w:t>
      </w:r>
      <w:proofErr w:type="spellStart"/>
      <w:r>
        <w:t>element.querySelector</w:t>
      </w:r>
      <w:proofErr w:type="spellEnd"/>
      <w:r>
        <w:t>("article .item-subtitle").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item.preptime</w:t>
      </w:r>
      <w:proofErr w:type="spellEnd"/>
      <w:r>
        <w:t>;</w:t>
      </w:r>
    </w:p>
    <w:p w:rsidR="00A75AF5" w:rsidRDefault="00A75AF5" w:rsidP="00A75AF5">
      <w:pPr>
        <w:pStyle w:val="ppCodeIndent"/>
        <w:ind w:left="720"/>
      </w:pPr>
      <w:r>
        <w:t xml:space="preserve">    </w:t>
      </w:r>
      <w:proofErr w:type="spellStart"/>
      <w:r>
        <w:t>element.querySelector</w:t>
      </w:r>
      <w:proofErr w:type="spellEnd"/>
      <w:r>
        <w:t>("article .item-image").</w:t>
      </w:r>
      <w:proofErr w:type="spellStart"/>
      <w:r>
        <w:t>src</w:t>
      </w:r>
      <w:proofErr w:type="spellEnd"/>
      <w:r>
        <w:t xml:space="preserve"> = </w:t>
      </w:r>
      <w:proofErr w:type="spellStart"/>
      <w:r>
        <w:t>item.backgroundImage</w:t>
      </w:r>
      <w:proofErr w:type="spellEnd"/>
      <w:r>
        <w:t>;</w:t>
      </w:r>
    </w:p>
    <w:p w:rsidR="00A75AF5" w:rsidRDefault="00A75AF5" w:rsidP="00A75AF5">
      <w:pPr>
        <w:pStyle w:val="ppCodeIndent"/>
        <w:ind w:left="720"/>
      </w:pPr>
      <w:r>
        <w:t xml:space="preserve">    </w:t>
      </w:r>
      <w:proofErr w:type="spellStart"/>
      <w:r>
        <w:t>element.querySelector</w:t>
      </w:r>
      <w:proofErr w:type="spellEnd"/>
      <w:r>
        <w:t xml:space="preserve">("article .item-image").alt = </w:t>
      </w:r>
      <w:proofErr w:type="spellStart"/>
      <w:r>
        <w:t>item.shortTitle</w:t>
      </w:r>
      <w:proofErr w:type="spellEnd"/>
      <w:r>
        <w:t>;</w:t>
      </w:r>
    </w:p>
    <w:p w:rsidR="00A75AF5" w:rsidRDefault="00A75AF5" w:rsidP="00A75AF5">
      <w:pPr>
        <w:pStyle w:val="ppCodeIndent"/>
        <w:ind w:left="720"/>
      </w:pPr>
    </w:p>
    <w:p w:rsidR="00A75AF5" w:rsidRDefault="00A75AF5" w:rsidP="00A75AF5">
      <w:pPr>
        <w:pStyle w:val="ppCodeIndent"/>
        <w:ind w:left="720"/>
      </w:pPr>
      <w:r>
        <w:t xml:space="preserve">    // Display ingredients list</w:t>
      </w:r>
    </w:p>
    <w:p w:rsidR="00A75AF5" w:rsidRDefault="00A75AF5" w:rsidP="00A75AF5">
      <w:pPr>
        <w:pStyle w:val="ppCodeIndent"/>
        <w:ind w:left="720"/>
      </w:pPr>
      <w:r>
        <w:lastRenderedPageBreak/>
        <w:t xml:space="preserve">    </w:t>
      </w:r>
      <w:proofErr w:type="spellStart"/>
      <w:r>
        <w:t>var</w:t>
      </w:r>
      <w:proofErr w:type="spellEnd"/>
      <w:r>
        <w:t xml:space="preserve"> ingredients = </w:t>
      </w:r>
      <w:proofErr w:type="spellStart"/>
      <w:r>
        <w:t>element.querySelector</w:t>
      </w:r>
      <w:proofErr w:type="spellEnd"/>
      <w:r>
        <w:t>("article .item-ingredients");</w:t>
      </w:r>
    </w:p>
    <w:p w:rsidR="00A75AF5" w:rsidRDefault="00A75AF5" w:rsidP="00A75AF5">
      <w:pPr>
        <w:pStyle w:val="ppCodeIndent"/>
        <w:ind w:left="720"/>
      </w:pPr>
      <w:r>
        <w:t xml:space="preserve">    for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item.ingredients.length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A75AF5" w:rsidRDefault="00A75AF5" w:rsidP="00A75AF5">
      <w:pPr>
        <w:pStyle w:val="ppCodeIndent"/>
        <w:ind w:left="720"/>
      </w:pPr>
      <w:r>
        <w:t xml:space="preserve">        </w:t>
      </w:r>
      <w:proofErr w:type="spellStart"/>
      <w:r>
        <w:t>var</w:t>
      </w:r>
      <w:proofErr w:type="spellEnd"/>
      <w:r>
        <w:t xml:space="preserve"> ingredient = </w:t>
      </w:r>
      <w:proofErr w:type="spellStart"/>
      <w:r>
        <w:t>document.createElement</w:t>
      </w:r>
      <w:proofErr w:type="spellEnd"/>
      <w:r>
        <w:t>("h2");</w:t>
      </w:r>
    </w:p>
    <w:p w:rsidR="00A75AF5" w:rsidRDefault="00A75AF5" w:rsidP="00A75AF5">
      <w:pPr>
        <w:pStyle w:val="ppCodeIndent"/>
        <w:ind w:left="720"/>
      </w:pPr>
      <w:r>
        <w:t xml:space="preserve">        </w:t>
      </w:r>
      <w:proofErr w:type="spellStart"/>
      <w:r>
        <w:t>ingredient.textContent</w:t>
      </w:r>
      <w:proofErr w:type="spellEnd"/>
      <w:r>
        <w:t xml:space="preserve"> = </w:t>
      </w:r>
      <w:proofErr w:type="spellStart"/>
      <w:r>
        <w:t>item.ingredients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A75AF5" w:rsidRDefault="00A75AF5" w:rsidP="00A75AF5">
      <w:pPr>
        <w:pStyle w:val="ppCodeIndent"/>
        <w:ind w:left="720"/>
      </w:pPr>
      <w:r>
        <w:t xml:space="preserve">        </w:t>
      </w:r>
      <w:proofErr w:type="spellStart"/>
      <w:r>
        <w:t>ingredient.className</w:t>
      </w:r>
      <w:proofErr w:type="spellEnd"/>
      <w:r>
        <w:t xml:space="preserve"> = "ingredient";</w:t>
      </w:r>
    </w:p>
    <w:p w:rsidR="00A75AF5" w:rsidRDefault="00A75AF5" w:rsidP="00A75AF5">
      <w:pPr>
        <w:pStyle w:val="ppCodeIndent"/>
        <w:ind w:left="720"/>
      </w:pPr>
      <w:r>
        <w:t xml:space="preserve">        </w:t>
      </w:r>
      <w:proofErr w:type="spellStart"/>
      <w:r>
        <w:t>ingredients.appendChild</w:t>
      </w:r>
      <w:proofErr w:type="spellEnd"/>
      <w:r>
        <w:t>(ingredient);</w:t>
      </w:r>
    </w:p>
    <w:p w:rsidR="00A75AF5" w:rsidRDefault="00A75AF5" w:rsidP="00A75AF5">
      <w:pPr>
        <w:pStyle w:val="ppCodeIndent"/>
        <w:ind w:left="720"/>
      </w:pPr>
      <w:r>
        <w:t xml:space="preserve">    }</w:t>
      </w:r>
    </w:p>
    <w:p w:rsidR="00A75AF5" w:rsidRDefault="00A75AF5" w:rsidP="00A75AF5">
      <w:pPr>
        <w:pStyle w:val="ppCodeIndent"/>
        <w:ind w:left="720"/>
      </w:pPr>
    </w:p>
    <w:p w:rsidR="00A75AF5" w:rsidRDefault="00A75AF5" w:rsidP="00A75AF5">
      <w:pPr>
        <w:pStyle w:val="ppCodeIndent"/>
        <w:ind w:left="720"/>
      </w:pPr>
      <w:r>
        <w:t xml:space="preserve">    // Display cooking directions</w:t>
      </w:r>
    </w:p>
    <w:p w:rsidR="00A75AF5" w:rsidRDefault="00A75AF5" w:rsidP="00A75AF5">
      <w:pPr>
        <w:pStyle w:val="ppCodeIndent"/>
        <w:ind w:left="720"/>
      </w:pPr>
      <w:r>
        <w:t xml:space="preserve">    </w:t>
      </w:r>
      <w:proofErr w:type="spellStart"/>
      <w:r>
        <w:t>element.querySelector</w:t>
      </w:r>
      <w:proofErr w:type="spellEnd"/>
      <w:r>
        <w:t>("article .item-directions").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item.directions</w:t>
      </w:r>
      <w:proofErr w:type="spellEnd"/>
      <w:r>
        <w:t>;</w:t>
      </w:r>
    </w:p>
    <w:p w:rsidR="00A75AF5" w:rsidRDefault="00A75AF5" w:rsidP="00A75AF5">
      <w:pPr>
        <w:pStyle w:val="ppCodeIndent"/>
        <w:ind w:left="720"/>
      </w:pPr>
      <w:r>
        <w:t xml:space="preserve">    </w:t>
      </w:r>
      <w:proofErr w:type="spellStart"/>
      <w:r>
        <w:t>element.querySelector</w:t>
      </w:r>
      <w:proofErr w:type="spellEnd"/>
      <w:r>
        <w:t>(".content").focus();</w:t>
      </w:r>
    </w:p>
    <w:p w:rsidR="00EB784E" w:rsidRPr="00014ED9" w:rsidRDefault="00A75AF5" w:rsidP="00A75AF5">
      <w:pPr>
        <w:pStyle w:val="ppCodeIndent"/>
        <w:ind w:left="720"/>
      </w:pPr>
      <w:r>
        <w:t>}</w:t>
      </w:r>
    </w:p>
    <w:p w:rsidR="002346EE" w:rsidRDefault="00EB784E" w:rsidP="001C775D">
      <w:pPr>
        <w:pStyle w:val="ppNumberList"/>
        <w:numPr>
          <w:ilvl w:val="1"/>
          <w:numId w:val="12"/>
        </w:numPr>
        <w:tabs>
          <w:tab w:val="clear" w:pos="1037"/>
          <w:tab w:val="num" w:pos="1260"/>
        </w:tabs>
        <w:ind w:left="720"/>
      </w:pPr>
      <w:r>
        <w:t>To complete the</w:t>
      </w:r>
      <w:r w:rsidR="00387564">
        <w:t xml:space="preserve"> modifications</w:t>
      </w:r>
      <w:r>
        <w:t xml:space="preserve">, </w:t>
      </w:r>
      <w:r w:rsidR="001C775D">
        <w:t>you also need to modify the page’s CSS</w:t>
      </w:r>
      <w:r w:rsidR="002F0CF7">
        <w:t>. Open itemDetail</w:t>
      </w:r>
      <w:r>
        <w:t xml:space="preserve">.css and add the following statements after the </w:t>
      </w:r>
      <w:r w:rsidR="00F8112A">
        <w:t>“</w:t>
      </w:r>
      <w:r w:rsidR="00197857" w:rsidRPr="00197857">
        <w:t>.</w:t>
      </w:r>
      <w:proofErr w:type="spellStart"/>
      <w:r w:rsidR="00197857" w:rsidRPr="00197857">
        <w:t>itemdetailpage</w:t>
      </w:r>
      <w:proofErr w:type="spellEnd"/>
      <w:r w:rsidR="00197857" w:rsidRPr="00197857">
        <w:t xml:space="preserve"> </w:t>
      </w:r>
      <w:r w:rsidR="007460B5">
        <w:t xml:space="preserve">.content </w:t>
      </w:r>
      <w:r w:rsidR="00197857" w:rsidRPr="00197857">
        <w:t xml:space="preserve"> article header .</w:t>
      </w:r>
      <w:r>
        <w:t>item-subtitle</w:t>
      </w:r>
      <w:r w:rsidR="00F8112A">
        <w:t>”</w:t>
      </w:r>
      <w:r>
        <w:t xml:space="preserve"> </w:t>
      </w:r>
      <w:r w:rsidR="00144BB4">
        <w:t>class</w:t>
      </w:r>
      <w:r>
        <w:t>:</w:t>
      </w:r>
    </w:p>
    <w:p w:rsidR="00EB784E" w:rsidRDefault="00EB784E" w:rsidP="00EB784E">
      <w:pPr>
        <w:pStyle w:val="ppCodeLanguageIndent"/>
      </w:pPr>
      <w:r>
        <w:t>CSS</w:t>
      </w:r>
    </w:p>
    <w:p w:rsidR="000F6A53" w:rsidRDefault="000F6A53" w:rsidP="000F6A53">
      <w:pPr>
        <w:pStyle w:val="ppCodeIndent"/>
        <w:ind w:left="720"/>
      </w:pPr>
      <w:r>
        <w:t>.</w:t>
      </w:r>
      <w:proofErr w:type="spellStart"/>
      <w:r>
        <w:t>itemdetailpage</w:t>
      </w:r>
      <w:proofErr w:type="spellEnd"/>
      <w:r>
        <w:t xml:space="preserve"> .content article .ingredients {</w:t>
      </w:r>
    </w:p>
    <w:p w:rsidR="000F6A53" w:rsidRDefault="000F6A53" w:rsidP="000F6A53">
      <w:pPr>
        <w:pStyle w:val="ppCodeIndent"/>
        <w:ind w:left="720"/>
      </w:pPr>
      <w:r>
        <w:t xml:space="preserve">    -</w:t>
      </w:r>
      <w:proofErr w:type="spellStart"/>
      <w:r>
        <w:t>ms</w:t>
      </w:r>
      <w:proofErr w:type="spellEnd"/>
      <w:r>
        <w:t>-grid-column: 3;</w:t>
      </w:r>
    </w:p>
    <w:p w:rsidR="000F6A53" w:rsidRDefault="000F6A53" w:rsidP="000F6A53">
      <w:pPr>
        <w:pStyle w:val="ppCodeIndent"/>
        <w:ind w:left="720"/>
      </w:pPr>
      <w:r>
        <w:t xml:space="preserve">    margin-left: 40px;</w:t>
      </w:r>
    </w:p>
    <w:p w:rsidR="000F6A53" w:rsidRDefault="000F6A53" w:rsidP="000F6A53">
      <w:pPr>
        <w:pStyle w:val="ppCodeIndent"/>
        <w:ind w:left="720"/>
      </w:pPr>
      <w:r>
        <w:t>}</w:t>
      </w:r>
    </w:p>
    <w:p w:rsidR="000F6A53" w:rsidRDefault="000F6A53" w:rsidP="000F6A53">
      <w:pPr>
        <w:pStyle w:val="ppCodeIndent"/>
        <w:ind w:left="720"/>
      </w:pPr>
    </w:p>
    <w:p w:rsidR="000F6A53" w:rsidRDefault="000F6A53" w:rsidP="000F6A53">
      <w:pPr>
        <w:pStyle w:val="ppCodeIndent"/>
        <w:ind w:left="720"/>
      </w:pPr>
      <w:r>
        <w:t>.</w:t>
      </w:r>
      <w:proofErr w:type="spellStart"/>
      <w:r>
        <w:t>itemdetailpage</w:t>
      </w:r>
      <w:proofErr w:type="spellEnd"/>
      <w:r>
        <w:t xml:space="preserve"> .content article .ingredients .item-ingredients {</w:t>
      </w:r>
    </w:p>
    <w:p w:rsidR="000F6A53" w:rsidRDefault="000F6A53" w:rsidP="000F6A53">
      <w:pPr>
        <w:pStyle w:val="ppCodeIndent"/>
        <w:ind w:left="720"/>
      </w:pPr>
      <w:r>
        <w:t xml:space="preserve">    margin-top: 20px;</w:t>
      </w:r>
    </w:p>
    <w:p w:rsidR="000F6A53" w:rsidRDefault="000F6A53" w:rsidP="000F6A53">
      <w:pPr>
        <w:pStyle w:val="ppCodeIndent"/>
        <w:ind w:left="720"/>
      </w:pPr>
      <w:r>
        <w:t>}</w:t>
      </w:r>
    </w:p>
    <w:p w:rsidR="000F6A53" w:rsidRDefault="000F6A53" w:rsidP="000F6A53">
      <w:pPr>
        <w:pStyle w:val="ppCodeIndent"/>
        <w:ind w:left="720"/>
      </w:pPr>
    </w:p>
    <w:p w:rsidR="000F6A53" w:rsidRDefault="000F6A53" w:rsidP="000F6A53">
      <w:pPr>
        <w:pStyle w:val="ppCodeIndent"/>
        <w:ind w:left="720"/>
      </w:pPr>
      <w:r>
        <w:t>.</w:t>
      </w:r>
      <w:proofErr w:type="spellStart"/>
      <w:r>
        <w:t>itemdetailpage</w:t>
      </w:r>
      <w:proofErr w:type="spellEnd"/>
      <w:r>
        <w:t xml:space="preserve"> .content article .ingredients .item-ingredients .ingredient {</w:t>
      </w:r>
    </w:p>
    <w:p w:rsidR="000F6A53" w:rsidRDefault="000F6A53" w:rsidP="000F6A53">
      <w:pPr>
        <w:pStyle w:val="ppCodeIndent"/>
        <w:ind w:left="720"/>
      </w:pPr>
      <w:r>
        <w:t xml:space="preserve">    padding-bottom: 12px;</w:t>
      </w:r>
    </w:p>
    <w:p w:rsidR="000F6A53" w:rsidRDefault="000F6A53" w:rsidP="000F6A53">
      <w:pPr>
        <w:pStyle w:val="ppCodeIndent"/>
        <w:ind w:left="720"/>
      </w:pPr>
      <w:r>
        <w:t xml:space="preserve">    font-size: 20px;</w:t>
      </w:r>
    </w:p>
    <w:p w:rsidR="000F6A53" w:rsidRDefault="000F6A53" w:rsidP="000F6A53">
      <w:pPr>
        <w:pStyle w:val="ppCodeIndent"/>
        <w:ind w:left="720"/>
      </w:pPr>
      <w:r>
        <w:t>}</w:t>
      </w:r>
    </w:p>
    <w:p w:rsidR="000F6A53" w:rsidRDefault="000F6A53" w:rsidP="000F6A53">
      <w:pPr>
        <w:pStyle w:val="ppCodeIndent"/>
        <w:ind w:left="720"/>
      </w:pPr>
    </w:p>
    <w:p w:rsidR="000F6A53" w:rsidRDefault="000F6A53" w:rsidP="000F6A53">
      <w:pPr>
        <w:pStyle w:val="ppCodeIndent"/>
        <w:ind w:left="720"/>
      </w:pPr>
      <w:r>
        <w:t>.</w:t>
      </w:r>
      <w:proofErr w:type="spellStart"/>
      <w:r>
        <w:t>itemdetailpage</w:t>
      </w:r>
      <w:proofErr w:type="spellEnd"/>
      <w:r>
        <w:t xml:space="preserve"> .content article .directions {</w:t>
      </w:r>
    </w:p>
    <w:p w:rsidR="000F6A53" w:rsidRDefault="000F6A53" w:rsidP="000F6A53">
      <w:pPr>
        <w:pStyle w:val="ppCodeIndent"/>
        <w:ind w:left="720"/>
      </w:pPr>
      <w:r>
        <w:t xml:space="preserve">    -</w:t>
      </w:r>
      <w:proofErr w:type="spellStart"/>
      <w:r>
        <w:t>ms</w:t>
      </w:r>
      <w:proofErr w:type="spellEnd"/>
      <w:r>
        <w:t>-grid-column: 5;</w:t>
      </w:r>
    </w:p>
    <w:p w:rsidR="000F6A53" w:rsidRDefault="000F6A53" w:rsidP="000F6A53">
      <w:pPr>
        <w:pStyle w:val="ppCodeIndent"/>
        <w:ind w:left="720"/>
      </w:pPr>
      <w:r>
        <w:t xml:space="preserve">    margin-left: 40px;</w:t>
      </w:r>
    </w:p>
    <w:p w:rsidR="000F6A53" w:rsidRDefault="000F6A53" w:rsidP="000F6A53">
      <w:pPr>
        <w:pStyle w:val="ppCodeIndent"/>
        <w:ind w:left="720"/>
      </w:pPr>
      <w:r>
        <w:t>}</w:t>
      </w:r>
    </w:p>
    <w:p w:rsidR="000F6A53" w:rsidRDefault="000F6A53" w:rsidP="000F6A53">
      <w:pPr>
        <w:pStyle w:val="ppCodeIndent"/>
        <w:ind w:left="720"/>
      </w:pPr>
    </w:p>
    <w:p w:rsidR="000F6A53" w:rsidRDefault="000F6A53" w:rsidP="000F6A53">
      <w:pPr>
        <w:pStyle w:val="ppCodeIndent"/>
        <w:ind w:left="720"/>
      </w:pPr>
      <w:r>
        <w:t>.</w:t>
      </w:r>
      <w:proofErr w:type="spellStart"/>
      <w:r>
        <w:t>itemdetailpage</w:t>
      </w:r>
      <w:proofErr w:type="spellEnd"/>
      <w:r>
        <w:t xml:space="preserve"> .content article .directions .item-directions {</w:t>
      </w:r>
    </w:p>
    <w:p w:rsidR="000F6A53" w:rsidRDefault="000F6A53" w:rsidP="000F6A53">
      <w:pPr>
        <w:pStyle w:val="ppCodeIndent"/>
        <w:ind w:left="720"/>
      </w:pPr>
      <w:r>
        <w:t xml:space="preserve">    margin-top: 20px;</w:t>
      </w:r>
    </w:p>
    <w:p w:rsidR="000F6A53" w:rsidRDefault="000F6A53" w:rsidP="000F6A53">
      <w:pPr>
        <w:pStyle w:val="ppCodeIndent"/>
        <w:ind w:left="720"/>
      </w:pPr>
      <w:r>
        <w:t xml:space="preserve">    font-size: 20px;</w:t>
      </w:r>
    </w:p>
    <w:p w:rsidR="00717CF4" w:rsidRPr="00144BB4" w:rsidRDefault="000F6A53" w:rsidP="000F6A53">
      <w:pPr>
        <w:pStyle w:val="ppCodeIndent"/>
        <w:ind w:left="720"/>
      </w:pPr>
      <w:r>
        <w:t>}</w:t>
      </w:r>
    </w:p>
    <w:p w:rsidR="002346EE" w:rsidRDefault="00EB784E" w:rsidP="003B661A">
      <w:pPr>
        <w:pStyle w:val="ppNumberList"/>
        <w:numPr>
          <w:ilvl w:val="1"/>
          <w:numId w:val="12"/>
        </w:numPr>
        <w:tabs>
          <w:tab w:val="clear" w:pos="1037"/>
          <w:tab w:val="num" w:pos="1080"/>
        </w:tabs>
        <w:ind w:left="720"/>
      </w:pPr>
      <w:r>
        <w:t xml:space="preserve">Before you close itemDetail.css, </w:t>
      </w:r>
      <w:r w:rsidR="007B3045">
        <w:t>find the</w:t>
      </w:r>
      <w:r w:rsidR="00FD21B7">
        <w:t xml:space="preserve"> </w:t>
      </w:r>
      <w:r w:rsidR="007B3045">
        <w:t xml:space="preserve">first </w:t>
      </w:r>
      <w:r w:rsidR="00F8112A">
        <w:t>“</w:t>
      </w:r>
      <w:r w:rsidR="003C15A1" w:rsidRPr="003C15A1">
        <w:t>.</w:t>
      </w:r>
      <w:proofErr w:type="spellStart"/>
      <w:r w:rsidR="003C15A1" w:rsidRPr="003C15A1">
        <w:t>itemdetai</w:t>
      </w:r>
      <w:r w:rsidR="003C15A1">
        <w:t>lpage</w:t>
      </w:r>
      <w:proofErr w:type="spellEnd"/>
      <w:r w:rsidR="003C15A1">
        <w:t xml:space="preserve"> </w:t>
      </w:r>
      <w:r w:rsidR="007460B5">
        <w:t>.content</w:t>
      </w:r>
      <w:r w:rsidR="003C15A1">
        <w:t xml:space="preserve"> </w:t>
      </w:r>
      <w:r>
        <w:t>article</w:t>
      </w:r>
      <w:r w:rsidR="00F8112A">
        <w:t>”</w:t>
      </w:r>
      <w:r>
        <w:t xml:space="preserve"> </w:t>
      </w:r>
      <w:r w:rsidR="00DE5B15">
        <w:t>class</w:t>
      </w:r>
      <w:r w:rsidR="00203DC3">
        <w:t xml:space="preserve"> </w:t>
      </w:r>
      <w:r w:rsidR="00FD21B7">
        <w:t xml:space="preserve">– the one </w:t>
      </w:r>
      <w:r w:rsidR="00203DC3">
        <w:t>near the top of the file</w:t>
      </w:r>
      <w:r w:rsidR="007B3045">
        <w:t xml:space="preserve"> – and replace it with the one below</w:t>
      </w:r>
      <w:r>
        <w:t>:</w:t>
      </w:r>
    </w:p>
    <w:p w:rsidR="000A7356" w:rsidRDefault="000A7356" w:rsidP="000A7356">
      <w:pPr>
        <w:pStyle w:val="ppCodeLanguageIndent"/>
      </w:pPr>
      <w:r>
        <w:t>CSS</w:t>
      </w:r>
    </w:p>
    <w:p w:rsidR="007B3045" w:rsidRDefault="007B3045" w:rsidP="007B3045">
      <w:pPr>
        <w:pStyle w:val="ppCodeIndent"/>
        <w:ind w:left="720"/>
      </w:pPr>
      <w:r>
        <w:t>.</w:t>
      </w:r>
      <w:proofErr w:type="spellStart"/>
      <w:r>
        <w:t>itemdetailpage</w:t>
      </w:r>
      <w:proofErr w:type="spellEnd"/>
      <w:r>
        <w:t xml:space="preserve"> .content article {</w:t>
      </w:r>
    </w:p>
    <w:p w:rsidR="007B3045" w:rsidRDefault="007B3045" w:rsidP="007B3045">
      <w:pPr>
        <w:pStyle w:val="ppCodeIndent"/>
        <w:ind w:left="720"/>
      </w:pPr>
      <w:r>
        <w:t xml:space="preserve">    /* </w:t>
      </w:r>
      <w:proofErr w:type="gramStart"/>
      <w:r>
        <w:t>Define</w:t>
      </w:r>
      <w:proofErr w:type="gramEnd"/>
      <w:r>
        <w:t xml:space="preserve"> a multi-column, horizontally scrolling article by default. */</w:t>
      </w:r>
    </w:p>
    <w:p w:rsidR="007B3045" w:rsidRDefault="007B3045" w:rsidP="007B3045">
      <w:pPr>
        <w:pStyle w:val="ppCodeIndent"/>
        <w:ind w:left="720"/>
      </w:pPr>
      <w:r>
        <w:t xml:space="preserve">    column-fill: auto;</w:t>
      </w:r>
    </w:p>
    <w:p w:rsidR="007B3045" w:rsidRDefault="007B3045" w:rsidP="007B3045">
      <w:pPr>
        <w:pStyle w:val="ppCodeIndent"/>
        <w:ind w:left="720"/>
      </w:pPr>
      <w:r>
        <w:lastRenderedPageBreak/>
        <w:t xml:space="preserve">    column-gap: 80px;</w:t>
      </w:r>
    </w:p>
    <w:p w:rsidR="007B3045" w:rsidRDefault="007B3045" w:rsidP="007B3045">
      <w:pPr>
        <w:pStyle w:val="ppCodeIndent"/>
        <w:ind w:left="720"/>
      </w:pPr>
      <w:r>
        <w:t xml:space="preserve">    column-width: 480px;</w:t>
      </w:r>
    </w:p>
    <w:p w:rsidR="007B3045" w:rsidRDefault="007B3045" w:rsidP="007B3045">
      <w:pPr>
        <w:pStyle w:val="ppCodeIndent"/>
        <w:ind w:left="720"/>
      </w:pPr>
      <w:r>
        <w:t xml:space="preserve">    height: </w:t>
      </w:r>
      <w:proofErr w:type="spellStart"/>
      <w:r>
        <w:t>calc</w:t>
      </w:r>
      <w:proofErr w:type="spellEnd"/>
      <w:r>
        <w:t>(100% - 50px);</w:t>
      </w:r>
    </w:p>
    <w:p w:rsidR="007B3045" w:rsidRDefault="007B3045" w:rsidP="007B3045">
      <w:pPr>
        <w:pStyle w:val="ppCodeIndent"/>
        <w:ind w:left="720"/>
      </w:pPr>
      <w:r>
        <w:t xml:space="preserve">    margin-left: 120px;</w:t>
      </w:r>
    </w:p>
    <w:p w:rsidR="007B3045" w:rsidRDefault="007B3045" w:rsidP="007B3045">
      <w:pPr>
        <w:pStyle w:val="ppCodeIndent"/>
        <w:ind w:left="720"/>
      </w:pPr>
      <w:r>
        <w:t xml:space="preserve">    margin-top: 5px;</w:t>
      </w:r>
    </w:p>
    <w:p w:rsidR="007B3045" w:rsidRDefault="007B3045" w:rsidP="007B3045">
      <w:pPr>
        <w:pStyle w:val="ppCodeIndent"/>
        <w:ind w:left="720"/>
      </w:pPr>
      <w:r>
        <w:t xml:space="preserve">    margin-right: 20px;</w:t>
      </w:r>
    </w:p>
    <w:p w:rsidR="007B3045" w:rsidRDefault="007B3045" w:rsidP="007B3045">
      <w:pPr>
        <w:pStyle w:val="ppCodeIndent"/>
        <w:ind w:left="720"/>
      </w:pPr>
      <w:r>
        <w:t xml:space="preserve">    display: -</w:t>
      </w:r>
      <w:proofErr w:type="spellStart"/>
      <w:r>
        <w:t>ms</w:t>
      </w:r>
      <w:proofErr w:type="spellEnd"/>
      <w:r>
        <w:t>-grid;</w:t>
      </w:r>
    </w:p>
    <w:p w:rsidR="007B3045" w:rsidRDefault="007B3045" w:rsidP="007B3045">
      <w:pPr>
        <w:pStyle w:val="ppCodeIndent"/>
        <w:ind w:left="720"/>
      </w:pPr>
      <w:r>
        <w:t xml:space="preserve">    -</w:t>
      </w:r>
      <w:proofErr w:type="spellStart"/>
      <w:r>
        <w:t>ms</w:t>
      </w:r>
      <w:proofErr w:type="spellEnd"/>
      <w:r>
        <w:t>-grid-columns: 400px 40px 360px 40px 1fr;</w:t>
      </w:r>
    </w:p>
    <w:p w:rsidR="00FD21B7" w:rsidRPr="0077365B" w:rsidRDefault="007B3045" w:rsidP="007B3045">
      <w:pPr>
        <w:pStyle w:val="ppCodeIndent"/>
        <w:ind w:left="720"/>
      </w:pPr>
      <w:r>
        <w:t>}</w:t>
      </w:r>
    </w:p>
    <w:p w:rsidR="001C775D" w:rsidRPr="001C775D" w:rsidRDefault="001C775D" w:rsidP="00290DE6">
      <w:pPr>
        <w:pStyle w:val="ppNoteIndent"/>
        <w:ind w:left="720"/>
        <w:rPr>
          <w:b/>
        </w:rPr>
      </w:pPr>
      <w:r w:rsidRPr="001C775D">
        <w:rPr>
          <w:b/>
        </w:rPr>
        <w:t>Note:</w:t>
      </w:r>
      <w:r w:rsidRPr="00123716">
        <w:t xml:space="preserve"> </w:t>
      </w:r>
      <w:r w:rsidR="00A24902">
        <w:t xml:space="preserve">This modification removes the fixed width, allowing recipe data to expand horizontally to fill the page. It also </w:t>
      </w:r>
      <w:r w:rsidR="00290DE6">
        <w:t xml:space="preserve">declares a </w:t>
      </w:r>
      <w:r w:rsidR="00A24902">
        <w:t xml:space="preserve">5-column </w:t>
      </w:r>
      <w:r w:rsidR="00280013">
        <w:t xml:space="preserve">grid for </w:t>
      </w:r>
      <w:r w:rsidR="000E53F4">
        <w:t xml:space="preserve">laying out </w:t>
      </w:r>
      <w:r w:rsidR="00290DE6">
        <w:t xml:space="preserve">DOM elements. </w:t>
      </w:r>
      <w:r w:rsidR="00A24902">
        <w:t xml:space="preserve">Grid layout </w:t>
      </w:r>
      <w:proofErr w:type="gramStart"/>
      <w:r w:rsidR="005B2DE4">
        <w:t>is described</w:t>
      </w:r>
      <w:proofErr w:type="gramEnd"/>
      <w:r w:rsidR="005B2DE4">
        <w:t xml:space="preserve"> in</w:t>
      </w:r>
      <w:r w:rsidR="00290DE6">
        <w:t xml:space="preserve"> the CSS3 Grid Layout specification at </w:t>
      </w:r>
      <w:hyperlink r:id="rId23" w:history="1">
        <w:r w:rsidR="00290DE6" w:rsidRPr="00B24EA8">
          <w:rPr>
            <w:rStyle w:val="Hyperlink"/>
            <w:rFonts w:cstheme="minorBidi"/>
          </w:rPr>
          <w:t>http://dev.w3.org/csswg/css3-grid-align/</w:t>
        </w:r>
      </w:hyperlink>
      <w:r w:rsidR="00290DE6">
        <w:t>. If you exa</w:t>
      </w:r>
      <w:r w:rsidR="002A5D0D">
        <w:t>mine the CSS you added in step 5</w:t>
      </w:r>
      <w:r w:rsidR="00290DE6">
        <w:t xml:space="preserve">, </w:t>
      </w:r>
      <w:proofErr w:type="gramStart"/>
      <w:r w:rsidR="00290DE6">
        <w:t>you’ll</w:t>
      </w:r>
      <w:proofErr w:type="gramEnd"/>
      <w:r w:rsidR="00290DE6">
        <w:t xml:space="preserve"> see that we used -</w:t>
      </w:r>
      <w:proofErr w:type="spellStart"/>
      <w:r w:rsidR="00290DE6">
        <w:t>ms</w:t>
      </w:r>
      <w:proofErr w:type="spellEnd"/>
      <w:r w:rsidR="00290DE6">
        <w:t>-grid-column to position the DIV containin</w:t>
      </w:r>
      <w:r w:rsidR="00A24902">
        <w:t>g recipe ingredients in column 3</w:t>
      </w:r>
      <w:r w:rsidR="00290DE6">
        <w:t xml:space="preserve"> of the grid a</w:t>
      </w:r>
      <w:r w:rsidR="00A24902">
        <w:t>nd recipe directions in column 5</w:t>
      </w:r>
      <w:r w:rsidR="00290DE6">
        <w:t xml:space="preserve">. In other words, </w:t>
      </w:r>
      <w:proofErr w:type="gramStart"/>
      <w:r w:rsidR="00290DE6">
        <w:t>we’re</w:t>
      </w:r>
      <w:proofErr w:type="gramEnd"/>
      <w:r w:rsidR="00290DE6">
        <w:t xml:space="preserve"> using grid layout to divide the screen into columns and position HTML content in </w:t>
      </w:r>
      <w:r w:rsidR="00A24902">
        <w:t xml:space="preserve">those </w:t>
      </w:r>
      <w:r w:rsidR="00290DE6">
        <w:t>columns.</w:t>
      </w:r>
    </w:p>
    <w:p w:rsidR="002346EE" w:rsidRDefault="00F8112A" w:rsidP="001C775D">
      <w:pPr>
        <w:pStyle w:val="ppNumberList"/>
        <w:numPr>
          <w:ilvl w:val="1"/>
          <w:numId w:val="12"/>
        </w:numPr>
        <w:tabs>
          <w:tab w:val="clear" w:pos="1037"/>
          <w:tab w:val="num" w:pos="1080"/>
        </w:tabs>
        <w:ind w:left="720"/>
      </w:pPr>
      <w:r>
        <w:t>Finally, find the “</w:t>
      </w:r>
      <w:r w:rsidR="00CA3D31" w:rsidRPr="00CA3D31">
        <w:t>.</w:t>
      </w:r>
      <w:proofErr w:type="spellStart"/>
      <w:r w:rsidR="00CA3D31" w:rsidRPr="00CA3D31">
        <w:t>itemdetailpage</w:t>
      </w:r>
      <w:proofErr w:type="spellEnd"/>
      <w:r w:rsidR="00CA3D31" w:rsidRPr="00CA3D31">
        <w:t xml:space="preserve"> </w:t>
      </w:r>
      <w:r w:rsidR="007460B5">
        <w:t xml:space="preserve">.content </w:t>
      </w:r>
      <w:r w:rsidR="00CA3D31" w:rsidRPr="00CA3D31">
        <w:t>articl</w:t>
      </w:r>
      <w:r w:rsidR="00CA3D31">
        <w:t>e .</w:t>
      </w:r>
      <w:r>
        <w:t xml:space="preserve">item-image” </w:t>
      </w:r>
      <w:r w:rsidR="00245889">
        <w:t>class</w:t>
      </w:r>
      <w:r>
        <w:t xml:space="preserve"> and </w:t>
      </w:r>
      <w:r w:rsidR="00DA2552">
        <w:t>remove the height property</w:t>
      </w:r>
      <w:r w:rsidR="005A266B">
        <w:t xml:space="preserve"> </w:t>
      </w:r>
      <w:r w:rsidR="002A5D0D">
        <w:t>so that it looks like this</w:t>
      </w:r>
      <w:r>
        <w:t>:</w:t>
      </w:r>
    </w:p>
    <w:p w:rsidR="00F8112A" w:rsidRDefault="00F8112A" w:rsidP="00F8112A">
      <w:pPr>
        <w:pStyle w:val="ppCodeLanguageIndent"/>
      </w:pPr>
      <w:r>
        <w:t>CSS</w:t>
      </w:r>
    </w:p>
    <w:p w:rsidR="009417F2" w:rsidRPr="009D078B" w:rsidRDefault="009417F2" w:rsidP="00245889">
      <w:pPr>
        <w:pStyle w:val="ppCodeIndent"/>
        <w:ind w:left="720"/>
      </w:pPr>
      <w:r w:rsidRPr="009D078B">
        <w:t>.</w:t>
      </w:r>
      <w:proofErr w:type="spellStart"/>
      <w:r w:rsidRPr="009D078B">
        <w:t>itemdetailpage</w:t>
      </w:r>
      <w:proofErr w:type="spellEnd"/>
      <w:r w:rsidRPr="009D078B">
        <w:t xml:space="preserve"> </w:t>
      </w:r>
      <w:r w:rsidR="007460B5">
        <w:t>.content</w:t>
      </w:r>
      <w:r w:rsidRPr="009D078B">
        <w:t xml:space="preserve"> article .item-image</w:t>
      </w:r>
      <w:r w:rsidR="009D078B" w:rsidRPr="009D078B">
        <w:t xml:space="preserve"> </w:t>
      </w:r>
      <w:r w:rsidRPr="009D078B">
        <w:t>{</w:t>
      </w:r>
    </w:p>
    <w:p w:rsidR="009417F2" w:rsidRPr="00203DC3" w:rsidRDefault="007460B5" w:rsidP="00245889">
      <w:pPr>
        <w:pStyle w:val="ppCodeIndent"/>
        <w:ind w:left="720"/>
      </w:pPr>
      <w:r>
        <w:t xml:space="preserve">    </w:t>
      </w:r>
      <w:r w:rsidR="009417F2" w:rsidRPr="00203DC3">
        <w:t>margin-bottom: 3px;</w:t>
      </w:r>
    </w:p>
    <w:p w:rsidR="009417F2" w:rsidRPr="00562768" w:rsidRDefault="009417F2" w:rsidP="00245889">
      <w:pPr>
        <w:pStyle w:val="ppCodeIndent"/>
        <w:ind w:left="720"/>
      </w:pPr>
      <w:r w:rsidRPr="00203DC3">
        <w:t xml:space="preserve">    </w:t>
      </w:r>
      <w:r w:rsidRPr="00562768">
        <w:t>width: 400px;</w:t>
      </w:r>
    </w:p>
    <w:p w:rsidR="00F8112A" w:rsidRPr="00203DC3" w:rsidRDefault="009417F2" w:rsidP="00245889">
      <w:pPr>
        <w:pStyle w:val="ppCodeIndent"/>
        <w:ind w:left="720"/>
      </w:pPr>
      <w:r w:rsidRPr="00203DC3">
        <w:t>}</w:t>
      </w:r>
    </w:p>
    <w:p w:rsidR="002346EE" w:rsidRDefault="00F8112A" w:rsidP="00990E8D">
      <w:pPr>
        <w:pStyle w:val="ppNumberList"/>
        <w:numPr>
          <w:ilvl w:val="1"/>
          <w:numId w:val="12"/>
        </w:numPr>
        <w:ind w:left="754" w:hanging="357"/>
      </w:pPr>
      <w:r>
        <w:t xml:space="preserve">Now run the </w:t>
      </w:r>
      <w:r w:rsidR="00352C4F">
        <w:t xml:space="preserve">application again. Tap </w:t>
      </w:r>
      <w:r>
        <w:t>“</w:t>
      </w:r>
      <w:r w:rsidR="00AC0BD5">
        <w:t>Fried Dumpling</w:t>
      </w:r>
      <w:r>
        <w:t>” and verify that the item-detail page looks like the one in Figure 1</w:t>
      </w:r>
      <w:r w:rsidR="008A6A5D">
        <w:t>1</w:t>
      </w:r>
      <w:r>
        <w:t>.</w:t>
      </w:r>
    </w:p>
    <w:p w:rsidR="00DE2D9B" w:rsidRDefault="00AC0BD5" w:rsidP="003B661A">
      <w:pPr>
        <w:pStyle w:val="ppFigureIndent"/>
      </w:pPr>
      <w:r>
        <w:rPr>
          <w:noProof/>
          <w:lang w:bidi="he-IL"/>
        </w:rPr>
        <w:drawing>
          <wp:inline distT="0" distB="0" distL="0" distR="0" wp14:anchorId="395F6FB3" wp14:editId="1D4CF3E1">
            <wp:extent cx="5175504" cy="2907792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 w:rsidP="004B27EE">
      <w:pPr>
        <w:pStyle w:val="ppFigureNumberIndent"/>
      </w:pPr>
      <w:r>
        <w:t xml:space="preserve">Figure </w:t>
      </w:r>
      <w:r w:rsidR="004036A8">
        <w:t>11</w:t>
      </w:r>
    </w:p>
    <w:p w:rsidR="00DE2D9B" w:rsidRPr="00DE2D9B" w:rsidRDefault="00DE2D9B" w:rsidP="00572EAD">
      <w:pPr>
        <w:pStyle w:val="ppFigureCaptionIndent"/>
      </w:pPr>
      <w:r>
        <w:lastRenderedPageBreak/>
        <w:t>The modified item-detail page</w:t>
      </w:r>
    </w:p>
    <w:p w:rsidR="00990E8D" w:rsidRDefault="00F0223D" w:rsidP="00990E8D">
      <w:pPr>
        <w:pStyle w:val="ppNumberList"/>
        <w:numPr>
          <w:ilvl w:val="1"/>
          <w:numId w:val="12"/>
        </w:numPr>
        <w:ind w:left="754" w:hanging="357"/>
      </w:pPr>
      <w:r>
        <w:t xml:space="preserve">Return to </w:t>
      </w:r>
      <w:r w:rsidR="00290DE6">
        <w:t>Visual Studio</w:t>
      </w:r>
      <w:r w:rsidR="002A5D0D">
        <w:t xml:space="preserve"> and stop debugging</w:t>
      </w:r>
      <w:r w:rsidR="00990E8D">
        <w:t>.</w:t>
      </w:r>
    </w:p>
    <w:p w:rsidR="00990E8D" w:rsidRDefault="00990E8D" w:rsidP="00990E8D">
      <w:pPr>
        <w:pStyle w:val="ppListEnd"/>
      </w:pPr>
    </w:p>
    <w:p w:rsidR="007B2C19" w:rsidRDefault="007B2C19" w:rsidP="00BF1AFB">
      <w:pPr>
        <w:pStyle w:val="ppBodyText"/>
        <w:spacing w:after="200"/>
        <w:rPr>
          <w:noProof/>
        </w:rPr>
      </w:pPr>
    </w:p>
    <w:bookmarkStart w:id="27" w:name="_Toc326940340" w:displacedByCustomXml="next"/>
    <w:sdt>
      <w:sdtPr>
        <w:rPr>
          <w:noProof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EndPr/>
      <w:sdtContent>
        <w:p w:rsidR="007B2C19" w:rsidRDefault="007B2C19" w:rsidP="007B2C19">
          <w:pPr>
            <w:pStyle w:val="ppTopic"/>
            <w:rPr>
              <w:noProof/>
            </w:rPr>
          </w:pPr>
          <w:r>
            <w:rPr>
              <w:noProof/>
            </w:rPr>
            <w:t>Summary</w:t>
          </w:r>
        </w:p>
      </w:sdtContent>
    </w:sdt>
    <w:bookmarkEnd w:id="27" w:displacedByCustomXml="prev"/>
    <w:p w:rsidR="00FC0399" w:rsidRDefault="0039282B" w:rsidP="00BF1AFB">
      <w:pPr>
        <w:pStyle w:val="ppBodyText"/>
        <w:spacing w:after="200"/>
        <w:rPr>
          <w:noProof/>
        </w:rPr>
      </w:pPr>
      <w:r>
        <w:rPr>
          <w:noProof/>
        </w:rPr>
        <w:t xml:space="preserve">In this lab, you created a </w:t>
      </w:r>
      <w:r w:rsidR="00D05AA3">
        <w:rPr>
          <w:noProof/>
        </w:rPr>
        <w:t xml:space="preserve">new Metro style Grid App </w:t>
      </w:r>
      <w:r w:rsidR="000E53F4">
        <w:rPr>
          <w:noProof/>
        </w:rPr>
        <w:t xml:space="preserve">project </w:t>
      </w:r>
      <w:r>
        <w:rPr>
          <w:noProof/>
        </w:rPr>
        <w:t xml:space="preserve">in Visual Studio, </w:t>
      </w:r>
      <w:r w:rsidR="002A5D0D">
        <w:rPr>
          <w:noProof/>
        </w:rPr>
        <w:t>replace</w:t>
      </w:r>
      <w:r w:rsidR="00471A31">
        <w:rPr>
          <w:noProof/>
        </w:rPr>
        <w:t xml:space="preserve">d the sample data </w:t>
      </w:r>
      <w:r w:rsidR="00C632FF">
        <w:rPr>
          <w:noProof/>
        </w:rPr>
        <w:t>with real data</w:t>
      </w:r>
      <w:r>
        <w:rPr>
          <w:noProof/>
        </w:rPr>
        <w:t xml:space="preserve">, </w:t>
      </w:r>
      <w:r w:rsidR="00C632FF">
        <w:rPr>
          <w:noProof/>
        </w:rPr>
        <w:t xml:space="preserve">replaced the default branding assets with ones tailored to the application, </w:t>
      </w:r>
      <w:r>
        <w:rPr>
          <w:noProof/>
        </w:rPr>
        <w:t xml:space="preserve">and customized the </w:t>
      </w:r>
      <w:r w:rsidR="0001562C">
        <w:rPr>
          <w:noProof/>
        </w:rPr>
        <w:t xml:space="preserve">UI by modifying the </w:t>
      </w:r>
      <w:r w:rsidR="00471A31">
        <w:rPr>
          <w:noProof/>
        </w:rPr>
        <w:t>some of the</w:t>
      </w:r>
      <w:r w:rsidR="0001562C">
        <w:rPr>
          <w:noProof/>
        </w:rPr>
        <w:t xml:space="preserve"> HTML, CSS, and JavaScript</w:t>
      </w:r>
      <w:r w:rsidR="00471A31">
        <w:rPr>
          <w:noProof/>
        </w:rPr>
        <w:t xml:space="preserve"> provided by Visual Studio</w:t>
      </w:r>
      <w:r w:rsidR="0001562C">
        <w:rPr>
          <w:noProof/>
        </w:rPr>
        <w:t xml:space="preserve">. </w:t>
      </w:r>
      <w:r w:rsidR="00FC0399">
        <w:rPr>
          <w:noProof/>
        </w:rPr>
        <w:t>Moreover, y</w:t>
      </w:r>
      <w:r w:rsidR="0001562C">
        <w:rPr>
          <w:noProof/>
        </w:rPr>
        <w:t>ou got a first-hand look at how a project is structured a</w:t>
      </w:r>
      <w:r w:rsidR="00FC0399">
        <w:rPr>
          <w:noProof/>
        </w:rPr>
        <w:t>nd how the pieces fit together.</w:t>
      </w:r>
    </w:p>
    <w:p w:rsidR="00FC0399" w:rsidRDefault="00FC0399" w:rsidP="00BF1AFB">
      <w:pPr>
        <w:pStyle w:val="ppBodyText"/>
        <w:spacing w:after="200"/>
        <w:rPr>
          <w:noProof/>
        </w:rPr>
      </w:pPr>
      <w:r>
        <w:rPr>
          <w:noProof/>
        </w:rPr>
        <w:t>You also learned how WinJS.xhr can be used to load data from a local or remote data source, how the data can be bound to a Lis</w:t>
      </w:r>
      <w:r w:rsidR="00230F68">
        <w:rPr>
          <w:noProof/>
        </w:rPr>
        <w:t xml:space="preserve">tView control to render </w:t>
      </w:r>
      <w:r>
        <w:rPr>
          <w:noProof/>
        </w:rPr>
        <w:t xml:space="preserve">data </w:t>
      </w:r>
      <w:r w:rsidR="00230F68">
        <w:rPr>
          <w:noProof/>
        </w:rPr>
        <w:t xml:space="preserve">items </w:t>
      </w:r>
      <w:r>
        <w:rPr>
          <w:noProof/>
        </w:rPr>
        <w:t>to the screen, and how data templates are used to specify how data items are rendered into HTML. By modifying the data templates</w:t>
      </w:r>
      <w:r w:rsidR="00EE3D42">
        <w:rPr>
          <w:noProof/>
        </w:rPr>
        <w:t xml:space="preserve"> and the corresponding CSS</w:t>
      </w:r>
      <w:r>
        <w:rPr>
          <w:noProof/>
        </w:rPr>
        <w:t>, you customized the way recipes and recipe groups are presented to the user.</w:t>
      </w:r>
    </w:p>
    <w:p w:rsidR="00B00FC6" w:rsidRDefault="0039282B" w:rsidP="00BF1AFB">
      <w:pPr>
        <w:pStyle w:val="ppBodyText"/>
        <w:spacing w:after="200"/>
        <w:rPr>
          <w:noProof/>
        </w:rPr>
      </w:pPr>
      <w:r>
        <w:rPr>
          <w:noProof/>
        </w:rPr>
        <w:t xml:space="preserve">It’s a great start, but there’s still more to do make Contoso </w:t>
      </w:r>
      <w:r w:rsidR="00C632FF">
        <w:rPr>
          <w:noProof/>
        </w:rPr>
        <w:t>Cookbook</w:t>
      </w:r>
      <w:r>
        <w:rPr>
          <w:noProof/>
        </w:rPr>
        <w:t xml:space="preserve"> a first-class Metro </w:t>
      </w:r>
      <w:r w:rsidR="000E53F4">
        <w:rPr>
          <w:noProof/>
        </w:rPr>
        <w:t>style app</w:t>
      </w:r>
      <w:r>
        <w:rPr>
          <w:noProof/>
        </w:rPr>
        <w:t xml:space="preserve">. </w:t>
      </w:r>
      <w:r w:rsidR="002A5D0D">
        <w:rPr>
          <w:noProof/>
        </w:rPr>
        <w:t xml:space="preserve">The journey continues in </w:t>
      </w:r>
      <w:r w:rsidR="00290DE6">
        <w:rPr>
          <w:noProof/>
        </w:rPr>
        <w:t>Lab 2!</w:t>
      </w:r>
    </w:p>
    <w:sectPr w:rsidR="00B00FC6" w:rsidSect="00BF6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Jaime Rodriguez" w:date="2012-05-28T09:59:00Z" w:initials="JR">
    <w:p w:rsidR="00072B8B" w:rsidRDefault="00072B8B">
      <w:pPr>
        <w:pStyle w:val="CommentText"/>
      </w:pPr>
      <w:r>
        <w:rPr>
          <w:rStyle w:val="CommentReference"/>
        </w:rPr>
        <w:annotationRef/>
      </w:r>
      <w:r>
        <w:t xml:space="preserve"> All requirements will need to be updated. </w:t>
      </w:r>
    </w:p>
  </w:comment>
  <w:comment w:id="5" w:author="Jaime Rodriguez" w:date="2012-05-28T09:59:00Z" w:initials="JR">
    <w:p w:rsidR="00072B8B" w:rsidRDefault="00072B8B">
      <w:pPr>
        <w:pStyle w:val="CommentText"/>
      </w:pPr>
      <w:r>
        <w:rPr>
          <w:rStyle w:val="CommentReference"/>
        </w:rPr>
        <w:annotationRef/>
      </w:r>
      <w:r>
        <w:t>Updated</w:t>
      </w:r>
    </w:p>
  </w:comment>
  <w:comment w:id="8" w:author="Jaime Rodriguez" w:date="2012-05-27T23:48:00Z" w:initials="JR">
    <w:p w:rsidR="00072B8B" w:rsidRDefault="00072B8B">
      <w:pPr>
        <w:pStyle w:val="CommentText"/>
      </w:pPr>
      <w:r>
        <w:rPr>
          <w:rStyle w:val="CommentReference"/>
        </w:rPr>
        <w:annotationRef/>
      </w:r>
      <w:r>
        <w:t>Screenshot</w:t>
      </w:r>
    </w:p>
  </w:comment>
  <w:comment w:id="9" w:author="Jaime Rodriguez" w:date="2012-05-27T23:49:00Z" w:initials="JR">
    <w:p w:rsidR="00072B8B" w:rsidRDefault="00072B8B">
      <w:pPr>
        <w:pStyle w:val="CommentText"/>
      </w:pPr>
      <w:r>
        <w:rPr>
          <w:rStyle w:val="CommentReference"/>
        </w:rPr>
        <w:annotationRef/>
      </w:r>
      <w:proofErr w:type="gramStart"/>
      <w:r>
        <w:t>screenshot</w:t>
      </w:r>
      <w:proofErr w:type="gramEnd"/>
    </w:p>
  </w:comment>
  <w:comment w:id="10" w:author="Jaime Rodriguez" w:date="2012-05-27T23:54:00Z" w:initials="JR">
    <w:p w:rsidR="00072B8B" w:rsidRDefault="00072B8B">
      <w:pPr>
        <w:pStyle w:val="CommentText"/>
      </w:pPr>
      <w:r>
        <w:rPr>
          <w:rStyle w:val="CommentReference"/>
        </w:rPr>
        <w:annotationRef/>
      </w:r>
      <w:proofErr w:type="gramStart"/>
      <w:r>
        <w:t>screenshot</w:t>
      </w:r>
      <w:proofErr w:type="gramEnd"/>
    </w:p>
  </w:comment>
  <w:comment w:id="14" w:author="Jaime Rodriguez" w:date="2012-05-28T10:48:00Z" w:initials="JR">
    <w:p w:rsidR="00072B8B" w:rsidRDefault="00072B8B">
      <w:pPr>
        <w:pStyle w:val="CommentText"/>
      </w:pPr>
      <w:r>
        <w:rPr>
          <w:rStyle w:val="CommentReference"/>
        </w:rPr>
        <w:annotationRef/>
      </w:r>
      <w:proofErr w:type="gramStart"/>
      <w:r>
        <w:t>screenshot</w:t>
      </w:r>
      <w:proofErr w:type="gramEnd"/>
    </w:p>
  </w:comment>
  <w:comment w:id="18" w:author="Jaime Rodriguez" w:date="2012-05-28T10:56:00Z" w:initials="JR">
    <w:p w:rsidR="00072B8B" w:rsidRDefault="00072B8B">
      <w:pPr>
        <w:pStyle w:val="CommentText"/>
      </w:pPr>
      <w:r>
        <w:rPr>
          <w:rStyle w:val="CommentReference"/>
        </w:rPr>
        <w:annotationRef/>
      </w:r>
      <w:r>
        <w:t xml:space="preserve">This is a new place. 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1065" w:rsidRPr="001253EC" w:rsidRDefault="006F1065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:rsidR="006F1065" w:rsidRPr="001253EC" w:rsidRDefault="006F1065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1065" w:rsidRPr="001253EC" w:rsidRDefault="006F1065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:rsidR="006F1065" w:rsidRPr="001253EC" w:rsidRDefault="006F1065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DE7F29"/>
    <w:multiLevelType w:val="hybridMultilevel"/>
    <w:tmpl w:val="4D040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2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5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6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7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8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1"/>
  </w:num>
  <w:num w:numId="2">
    <w:abstractNumId w:val="14"/>
  </w:num>
  <w:num w:numId="3">
    <w:abstractNumId w:val="1"/>
  </w:num>
  <w:num w:numId="4">
    <w:abstractNumId w:val="18"/>
  </w:num>
  <w:num w:numId="5">
    <w:abstractNumId w:val="13"/>
  </w:num>
  <w:num w:numId="6">
    <w:abstractNumId w:val="15"/>
  </w:num>
  <w:num w:numId="7">
    <w:abstractNumId w:val="5"/>
  </w:num>
  <w:num w:numId="8">
    <w:abstractNumId w:val="17"/>
  </w:num>
  <w:num w:numId="9">
    <w:abstractNumId w:val="4"/>
  </w:num>
  <w:num w:numId="10">
    <w:abstractNumId w:val="16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9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2"/>
  </w:num>
  <w:num w:numId="25">
    <w:abstractNumId w:val="10"/>
  </w:num>
  <w:num w:numId="26">
    <w:abstractNumId w:val="6"/>
  </w:num>
  <w:num w:numId="27">
    <w:abstractNumId w:val="18"/>
  </w:num>
  <w:num w:numId="28">
    <w:abstractNumId w:val="4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8"/>
  </w:num>
  <w:num w:numId="35">
    <w:abstractNumId w:val="18"/>
  </w:num>
  <w:num w:numId="36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0C6"/>
    <w:rsid w:val="00001BEA"/>
    <w:rsid w:val="00005642"/>
    <w:rsid w:val="00007C9B"/>
    <w:rsid w:val="00012DC4"/>
    <w:rsid w:val="00014ED9"/>
    <w:rsid w:val="0001562C"/>
    <w:rsid w:val="00016CA5"/>
    <w:rsid w:val="0002135A"/>
    <w:rsid w:val="00022418"/>
    <w:rsid w:val="00024C77"/>
    <w:rsid w:val="000256CC"/>
    <w:rsid w:val="00027822"/>
    <w:rsid w:val="000314CA"/>
    <w:rsid w:val="00031D13"/>
    <w:rsid w:val="00032704"/>
    <w:rsid w:val="00032CD5"/>
    <w:rsid w:val="00033AC7"/>
    <w:rsid w:val="00036D27"/>
    <w:rsid w:val="00045842"/>
    <w:rsid w:val="00045DA5"/>
    <w:rsid w:val="00047ADA"/>
    <w:rsid w:val="00053E91"/>
    <w:rsid w:val="00054D08"/>
    <w:rsid w:val="00055CD4"/>
    <w:rsid w:val="00057636"/>
    <w:rsid w:val="00060AE5"/>
    <w:rsid w:val="00060F83"/>
    <w:rsid w:val="00062DC6"/>
    <w:rsid w:val="00063819"/>
    <w:rsid w:val="00064A9D"/>
    <w:rsid w:val="00065BAD"/>
    <w:rsid w:val="000724FD"/>
    <w:rsid w:val="00072B8B"/>
    <w:rsid w:val="000741F1"/>
    <w:rsid w:val="0007515A"/>
    <w:rsid w:val="000760A6"/>
    <w:rsid w:val="00090860"/>
    <w:rsid w:val="00092F57"/>
    <w:rsid w:val="00094D4A"/>
    <w:rsid w:val="000951FA"/>
    <w:rsid w:val="00095276"/>
    <w:rsid w:val="000954FD"/>
    <w:rsid w:val="00097A37"/>
    <w:rsid w:val="000A2091"/>
    <w:rsid w:val="000A4808"/>
    <w:rsid w:val="000A5264"/>
    <w:rsid w:val="000A7356"/>
    <w:rsid w:val="000B07E2"/>
    <w:rsid w:val="000B1975"/>
    <w:rsid w:val="000B55A4"/>
    <w:rsid w:val="000B7D49"/>
    <w:rsid w:val="000C05A2"/>
    <w:rsid w:val="000C0AAE"/>
    <w:rsid w:val="000C237C"/>
    <w:rsid w:val="000C2DAC"/>
    <w:rsid w:val="000C7382"/>
    <w:rsid w:val="000C7C0E"/>
    <w:rsid w:val="000D147E"/>
    <w:rsid w:val="000D2902"/>
    <w:rsid w:val="000E0027"/>
    <w:rsid w:val="000E1B47"/>
    <w:rsid w:val="000E36DC"/>
    <w:rsid w:val="000E53F4"/>
    <w:rsid w:val="000E66E5"/>
    <w:rsid w:val="000F15F0"/>
    <w:rsid w:val="000F2291"/>
    <w:rsid w:val="000F49B9"/>
    <w:rsid w:val="000F4AC2"/>
    <w:rsid w:val="000F4F9F"/>
    <w:rsid w:val="000F5C03"/>
    <w:rsid w:val="000F6A53"/>
    <w:rsid w:val="0010029A"/>
    <w:rsid w:val="0010203F"/>
    <w:rsid w:val="00102636"/>
    <w:rsid w:val="00102DAB"/>
    <w:rsid w:val="001036A2"/>
    <w:rsid w:val="00103AC5"/>
    <w:rsid w:val="00104706"/>
    <w:rsid w:val="0010475E"/>
    <w:rsid w:val="00105C2B"/>
    <w:rsid w:val="00107967"/>
    <w:rsid w:val="00107FD5"/>
    <w:rsid w:val="0011025E"/>
    <w:rsid w:val="001109F0"/>
    <w:rsid w:val="00112818"/>
    <w:rsid w:val="001129B0"/>
    <w:rsid w:val="00112A0C"/>
    <w:rsid w:val="00114CA2"/>
    <w:rsid w:val="0011592E"/>
    <w:rsid w:val="00115F6A"/>
    <w:rsid w:val="00115F90"/>
    <w:rsid w:val="00116D8E"/>
    <w:rsid w:val="0012053C"/>
    <w:rsid w:val="001214C9"/>
    <w:rsid w:val="00123716"/>
    <w:rsid w:val="00124C19"/>
    <w:rsid w:val="001253EC"/>
    <w:rsid w:val="00135027"/>
    <w:rsid w:val="001378DC"/>
    <w:rsid w:val="001413B3"/>
    <w:rsid w:val="00143F14"/>
    <w:rsid w:val="001443FC"/>
    <w:rsid w:val="001444E7"/>
    <w:rsid w:val="00144B2E"/>
    <w:rsid w:val="00144BB4"/>
    <w:rsid w:val="0014556C"/>
    <w:rsid w:val="00145DBA"/>
    <w:rsid w:val="001518D3"/>
    <w:rsid w:val="00152C9E"/>
    <w:rsid w:val="00152F83"/>
    <w:rsid w:val="00153305"/>
    <w:rsid w:val="001545D8"/>
    <w:rsid w:val="00155C2C"/>
    <w:rsid w:val="00160381"/>
    <w:rsid w:val="001674F8"/>
    <w:rsid w:val="00167916"/>
    <w:rsid w:val="00171C2F"/>
    <w:rsid w:val="00175353"/>
    <w:rsid w:val="001768C6"/>
    <w:rsid w:val="0017711A"/>
    <w:rsid w:val="001771B6"/>
    <w:rsid w:val="00182179"/>
    <w:rsid w:val="00182240"/>
    <w:rsid w:val="001835C9"/>
    <w:rsid w:val="00183F6B"/>
    <w:rsid w:val="0018494F"/>
    <w:rsid w:val="00186E4D"/>
    <w:rsid w:val="00190707"/>
    <w:rsid w:val="00190F21"/>
    <w:rsid w:val="00191100"/>
    <w:rsid w:val="00192C2F"/>
    <w:rsid w:val="001930E7"/>
    <w:rsid w:val="0019327C"/>
    <w:rsid w:val="00196E97"/>
    <w:rsid w:val="00197857"/>
    <w:rsid w:val="00197BB5"/>
    <w:rsid w:val="001A0558"/>
    <w:rsid w:val="001A188D"/>
    <w:rsid w:val="001A1B1A"/>
    <w:rsid w:val="001A41D9"/>
    <w:rsid w:val="001A4728"/>
    <w:rsid w:val="001A5CC0"/>
    <w:rsid w:val="001A63CD"/>
    <w:rsid w:val="001A74A1"/>
    <w:rsid w:val="001B0340"/>
    <w:rsid w:val="001B0AF4"/>
    <w:rsid w:val="001B152D"/>
    <w:rsid w:val="001B1FFD"/>
    <w:rsid w:val="001B20A9"/>
    <w:rsid w:val="001B3608"/>
    <w:rsid w:val="001B36A2"/>
    <w:rsid w:val="001B61C9"/>
    <w:rsid w:val="001B624A"/>
    <w:rsid w:val="001B748F"/>
    <w:rsid w:val="001B78A3"/>
    <w:rsid w:val="001C0885"/>
    <w:rsid w:val="001C0C82"/>
    <w:rsid w:val="001C2F18"/>
    <w:rsid w:val="001C428E"/>
    <w:rsid w:val="001C43A4"/>
    <w:rsid w:val="001C72E5"/>
    <w:rsid w:val="001C775D"/>
    <w:rsid w:val="001D083F"/>
    <w:rsid w:val="001D286B"/>
    <w:rsid w:val="001D3654"/>
    <w:rsid w:val="001D38CF"/>
    <w:rsid w:val="001D5135"/>
    <w:rsid w:val="001D5B16"/>
    <w:rsid w:val="001D6D49"/>
    <w:rsid w:val="001D6F1E"/>
    <w:rsid w:val="001D7777"/>
    <w:rsid w:val="001E0ACB"/>
    <w:rsid w:val="001E6CDC"/>
    <w:rsid w:val="001E7CDE"/>
    <w:rsid w:val="001F0FCD"/>
    <w:rsid w:val="001F2EEE"/>
    <w:rsid w:val="001F2FD0"/>
    <w:rsid w:val="001F62FD"/>
    <w:rsid w:val="001F67DE"/>
    <w:rsid w:val="001F7DC1"/>
    <w:rsid w:val="002005D6"/>
    <w:rsid w:val="00200F59"/>
    <w:rsid w:val="00201564"/>
    <w:rsid w:val="00202510"/>
    <w:rsid w:val="00203DC3"/>
    <w:rsid w:val="0020408E"/>
    <w:rsid w:val="00204890"/>
    <w:rsid w:val="00205B71"/>
    <w:rsid w:val="002072A5"/>
    <w:rsid w:val="002128C8"/>
    <w:rsid w:val="00212C20"/>
    <w:rsid w:val="002137D3"/>
    <w:rsid w:val="00213AD4"/>
    <w:rsid w:val="0021505A"/>
    <w:rsid w:val="00220C20"/>
    <w:rsid w:val="00220CB8"/>
    <w:rsid w:val="00220DC1"/>
    <w:rsid w:val="00221A49"/>
    <w:rsid w:val="00230F68"/>
    <w:rsid w:val="002312CD"/>
    <w:rsid w:val="002318FF"/>
    <w:rsid w:val="00233F8E"/>
    <w:rsid w:val="002346EE"/>
    <w:rsid w:val="00236323"/>
    <w:rsid w:val="002377B4"/>
    <w:rsid w:val="002400AE"/>
    <w:rsid w:val="00240972"/>
    <w:rsid w:val="00245889"/>
    <w:rsid w:val="00245B07"/>
    <w:rsid w:val="00251270"/>
    <w:rsid w:val="002523BC"/>
    <w:rsid w:val="00255B27"/>
    <w:rsid w:val="002564B7"/>
    <w:rsid w:val="00256A3C"/>
    <w:rsid w:val="00256E96"/>
    <w:rsid w:val="002573C3"/>
    <w:rsid w:val="002600C1"/>
    <w:rsid w:val="0026174E"/>
    <w:rsid w:val="00264AC1"/>
    <w:rsid w:val="002650E9"/>
    <w:rsid w:val="002657A6"/>
    <w:rsid w:val="002714BE"/>
    <w:rsid w:val="0027403E"/>
    <w:rsid w:val="00274966"/>
    <w:rsid w:val="002749B4"/>
    <w:rsid w:val="00277FD9"/>
    <w:rsid w:val="00280013"/>
    <w:rsid w:val="00280B2B"/>
    <w:rsid w:val="0028284F"/>
    <w:rsid w:val="00285B87"/>
    <w:rsid w:val="00290DE6"/>
    <w:rsid w:val="0029348B"/>
    <w:rsid w:val="00294EE9"/>
    <w:rsid w:val="00295920"/>
    <w:rsid w:val="002962B7"/>
    <w:rsid w:val="00296ADE"/>
    <w:rsid w:val="00297EDF"/>
    <w:rsid w:val="002A07AE"/>
    <w:rsid w:val="002A0E44"/>
    <w:rsid w:val="002A121A"/>
    <w:rsid w:val="002A2AA2"/>
    <w:rsid w:val="002A42C2"/>
    <w:rsid w:val="002A5060"/>
    <w:rsid w:val="002A55EC"/>
    <w:rsid w:val="002A5D0D"/>
    <w:rsid w:val="002A7B43"/>
    <w:rsid w:val="002A7F46"/>
    <w:rsid w:val="002B1413"/>
    <w:rsid w:val="002B3FF3"/>
    <w:rsid w:val="002B4FBE"/>
    <w:rsid w:val="002C041B"/>
    <w:rsid w:val="002C06DB"/>
    <w:rsid w:val="002C3374"/>
    <w:rsid w:val="002C4599"/>
    <w:rsid w:val="002C4AE1"/>
    <w:rsid w:val="002D10FD"/>
    <w:rsid w:val="002D2382"/>
    <w:rsid w:val="002D2EE8"/>
    <w:rsid w:val="002D4EB8"/>
    <w:rsid w:val="002D6E2E"/>
    <w:rsid w:val="002D7A35"/>
    <w:rsid w:val="002E11EC"/>
    <w:rsid w:val="002E1300"/>
    <w:rsid w:val="002E2EA5"/>
    <w:rsid w:val="002E3961"/>
    <w:rsid w:val="002E4870"/>
    <w:rsid w:val="002E69A5"/>
    <w:rsid w:val="002E7FF0"/>
    <w:rsid w:val="002F0115"/>
    <w:rsid w:val="002F0CF7"/>
    <w:rsid w:val="002F0E46"/>
    <w:rsid w:val="002F13EB"/>
    <w:rsid w:val="002F15BC"/>
    <w:rsid w:val="002F2D96"/>
    <w:rsid w:val="002F2E04"/>
    <w:rsid w:val="002F3514"/>
    <w:rsid w:val="002F63FB"/>
    <w:rsid w:val="003005EA"/>
    <w:rsid w:val="0030093F"/>
    <w:rsid w:val="00300D5A"/>
    <w:rsid w:val="003016B8"/>
    <w:rsid w:val="00301A71"/>
    <w:rsid w:val="00301FED"/>
    <w:rsid w:val="00303AAD"/>
    <w:rsid w:val="00306F68"/>
    <w:rsid w:val="00306FEE"/>
    <w:rsid w:val="0031112E"/>
    <w:rsid w:val="0031160F"/>
    <w:rsid w:val="003117CA"/>
    <w:rsid w:val="00315655"/>
    <w:rsid w:val="00320627"/>
    <w:rsid w:val="00322F2D"/>
    <w:rsid w:val="00325FE7"/>
    <w:rsid w:val="00331BC5"/>
    <w:rsid w:val="003320D2"/>
    <w:rsid w:val="0033492E"/>
    <w:rsid w:val="003403D6"/>
    <w:rsid w:val="003425B2"/>
    <w:rsid w:val="00342BB4"/>
    <w:rsid w:val="0034445B"/>
    <w:rsid w:val="0034477F"/>
    <w:rsid w:val="00344CF4"/>
    <w:rsid w:val="00344F72"/>
    <w:rsid w:val="00347562"/>
    <w:rsid w:val="00347ABB"/>
    <w:rsid w:val="00347CB8"/>
    <w:rsid w:val="00350DAA"/>
    <w:rsid w:val="0035298E"/>
    <w:rsid w:val="00352C4F"/>
    <w:rsid w:val="00353A79"/>
    <w:rsid w:val="00356B3B"/>
    <w:rsid w:val="00361E74"/>
    <w:rsid w:val="003622D2"/>
    <w:rsid w:val="00363285"/>
    <w:rsid w:val="00364745"/>
    <w:rsid w:val="00364D1D"/>
    <w:rsid w:val="00364E88"/>
    <w:rsid w:val="00366F32"/>
    <w:rsid w:val="0036722A"/>
    <w:rsid w:val="00367BE7"/>
    <w:rsid w:val="00367F64"/>
    <w:rsid w:val="003702ED"/>
    <w:rsid w:val="00374C36"/>
    <w:rsid w:val="00377FBC"/>
    <w:rsid w:val="00381EBD"/>
    <w:rsid w:val="003823AC"/>
    <w:rsid w:val="00384286"/>
    <w:rsid w:val="0038438B"/>
    <w:rsid w:val="003846EE"/>
    <w:rsid w:val="003860CA"/>
    <w:rsid w:val="00387564"/>
    <w:rsid w:val="003901FF"/>
    <w:rsid w:val="003912EB"/>
    <w:rsid w:val="003918E0"/>
    <w:rsid w:val="00392290"/>
    <w:rsid w:val="0039282B"/>
    <w:rsid w:val="00393474"/>
    <w:rsid w:val="003951B8"/>
    <w:rsid w:val="00396F00"/>
    <w:rsid w:val="003A55B8"/>
    <w:rsid w:val="003A5A30"/>
    <w:rsid w:val="003A6720"/>
    <w:rsid w:val="003B5BC5"/>
    <w:rsid w:val="003B661A"/>
    <w:rsid w:val="003B7481"/>
    <w:rsid w:val="003B7724"/>
    <w:rsid w:val="003C15A1"/>
    <w:rsid w:val="003C4F06"/>
    <w:rsid w:val="003C6FD9"/>
    <w:rsid w:val="003D3EF7"/>
    <w:rsid w:val="003D4F92"/>
    <w:rsid w:val="003E1D57"/>
    <w:rsid w:val="003E208C"/>
    <w:rsid w:val="003E2AE4"/>
    <w:rsid w:val="003E3A47"/>
    <w:rsid w:val="003E75E9"/>
    <w:rsid w:val="003E7D02"/>
    <w:rsid w:val="003F0369"/>
    <w:rsid w:val="003F0AF4"/>
    <w:rsid w:val="003F58DB"/>
    <w:rsid w:val="003F697C"/>
    <w:rsid w:val="003F785E"/>
    <w:rsid w:val="003F7FCC"/>
    <w:rsid w:val="004008C0"/>
    <w:rsid w:val="004016FC"/>
    <w:rsid w:val="004036A8"/>
    <w:rsid w:val="004039CE"/>
    <w:rsid w:val="00403EC6"/>
    <w:rsid w:val="00406FE2"/>
    <w:rsid w:val="00407DD7"/>
    <w:rsid w:val="004107DD"/>
    <w:rsid w:val="0041090C"/>
    <w:rsid w:val="00411222"/>
    <w:rsid w:val="004128A5"/>
    <w:rsid w:val="00417B69"/>
    <w:rsid w:val="004207A1"/>
    <w:rsid w:val="00420F64"/>
    <w:rsid w:val="00424DBF"/>
    <w:rsid w:val="0042744C"/>
    <w:rsid w:val="00430F53"/>
    <w:rsid w:val="004322EA"/>
    <w:rsid w:val="00432739"/>
    <w:rsid w:val="00432D53"/>
    <w:rsid w:val="004352CC"/>
    <w:rsid w:val="00435E59"/>
    <w:rsid w:val="004363EA"/>
    <w:rsid w:val="00437239"/>
    <w:rsid w:val="00437E6A"/>
    <w:rsid w:val="00440DCE"/>
    <w:rsid w:val="00441874"/>
    <w:rsid w:val="00441AAA"/>
    <w:rsid w:val="004434D4"/>
    <w:rsid w:val="004447C1"/>
    <w:rsid w:val="004450B1"/>
    <w:rsid w:val="00447AA7"/>
    <w:rsid w:val="00447D7A"/>
    <w:rsid w:val="00450861"/>
    <w:rsid w:val="00456273"/>
    <w:rsid w:val="00460C29"/>
    <w:rsid w:val="00460D9A"/>
    <w:rsid w:val="004614D8"/>
    <w:rsid w:val="00463C4E"/>
    <w:rsid w:val="00465279"/>
    <w:rsid w:val="00466DD0"/>
    <w:rsid w:val="00470908"/>
    <w:rsid w:val="00471A31"/>
    <w:rsid w:val="00471FBB"/>
    <w:rsid w:val="00473477"/>
    <w:rsid w:val="00474BC5"/>
    <w:rsid w:val="00475801"/>
    <w:rsid w:val="004761EC"/>
    <w:rsid w:val="004764D1"/>
    <w:rsid w:val="004812F2"/>
    <w:rsid w:val="00481897"/>
    <w:rsid w:val="004845FF"/>
    <w:rsid w:val="00487249"/>
    <w:rsid w:val="00491138"/>
    <w:rsid w:val="004920C2"/>
    <w:rsid w:val="00492609"/>
    <w:rsid w:val="0049584B"/>
    <w:rsid w:val="0049620C"/>
    <w:rsid w:val="00496F48"/>
    <w:rsid w:val="00497F6A"/>
    <w:rsid w:val="004A2040"/>
    <w:rsid w:val="004A4681"/>
    <w:rsid w:val="004A5370"/>
    <w:rsid w:val="004B143A"/>
    <w:rsid w:val="004B27EE"/>
    <w:rsid w:val="004B4AF8"/>
    <w:rsid w:val="004B53ED"/>
    <w:rsid w:val="004B6DDE"/>
    <w:rsid w:val="004B7595"/>
    <w:rsid w:val="004B79A6"/>
    <w:rsid w:val="004B7C35"/>
    <w:rsid w:val="004B7FCE"/>
    <w:rsid w:val="004C28A4"/>
    <w:rsid w:val="004C3B3E"/>
    <w:rsid w:val="004C7C0F"/>
    <w:rsid w:val="004D075C"/>
    <w:rsid w:val="004D1A8B"/>
    <w:rsid w:val="004D75A4"/>
    <w:rsid w:val="004E181A"/>
    <w:rsid w:val="004E6F84"/>
    <w:rsid w:val="004F07C2"/>
    <w:rsid w:val="004F3FCA"/>
    <w:rsid w:val="004F65C7"/>
    <w:rsid w:val="004F6C77"/>
    <w:rsid w:val="004F6DED"/>
    <w:rsid w:val="004F7323"/>
    <w:rsid w:val="005007FC"/>
    <w:rsid w:val="00500945"/>
    <w:rsid w:val="00501057"/>
    <w:rsid w:val="00502F08"/>
    <w:rsid w:val="0050304E"/>
    <w:rsid w:val="00506B04"/>
    <w:rsid w:val="0050701D"/>
    <w:rsid w:val="00511C58"/>
    <w:rsid w:val="005135BC"/>
    <w:rsid w:val="005138CF"/>
    <w:rsid w:val="00515756"/>
    <w:rsid w:val="005167BE"/>
    <w:rsid w:val="005170B2"/>
    <w:rsid w:val="005265EE"/>
    <w:rsid w:val="00526DAC"/>
    <w:rsid w:val="005307C2"/>
    <w:rsid w:val="00531BEA"/>
    <w:rsid w:val="00533CC2"/>
    <w:rsid w:val="00534BB4"/>
    <w:rsid w:val="00534BC8"/>
    <w:rsid w:val="005361E5"/>
    <w:rsid w:val="0053745E"/>
    <w:rsid w:val="00537976"/>
    <w:rsid w:val="00540A81"/>
    <w:rsid w:val="00541E62"/>
    <w:rsid w:val="00542D73"/>
    <w:rsid w:val="005439B3"/>
    <w:rsid w:val="00545478"/>
    <w:rsid w:val="00547654"/>
    <w:rsid w:val="005500B4"/>
    <w:rsid w:val="005531CC"/>
    <w:rsid w:val="0055546B"/>
    <w:rsid w:val="0055604F"/>
    <w:rsid w:val="00556BD6"/>
    <w:rsid w:val="00557C5F"/>
    <w:rsid w:val="00557D19"/>
    <w:rsid w:val="0056254C"/>
    <w:rsid w:val="00562768"/>
    <w:rsid w:val="00563468"/>
    <w:rsid w:val="00572EAD"/>
    <w:rsid w:val="005745AB"/>
    <w:rsid w:val="00577134"/>
    <w:rsid w:val="00581012"/>
    <w:rsid w:val="00582284"/>
    <w:rsid w:val="00582820"/>
    <w:rsid w:val="00583843"/>
    <w:rsid w:val="00587291"/>
    <w:rsid w:val="005912C8"/>
    <w:rsid w:val="0059136E"/>
    <w:rsid w:val="005920C6"/>
    <w:rsid w:val="005937CD"/>
    <w:rsid w:val="00593FB6"/>
    <w:rsid w:val="005946D0"/>
    <w:rsid w:val="00596B9C"/>
    <w:rsid w:val="005A10D5"/>
    <w:rsid w:val="005A266B"/>
    <w:rsid w:val="005A3020"/>
    <w:rsid w:val="005A667B"/>
    <w:rsid w:val="005A68AE"/>
    <w:rsid w:val="005B11CC"/>
    <w:rsid w:val="005B141A"/>
    <w:rsid w:val="005B1BB3"/>
    <w:rsid w:val="005B2DE4"/>
    <w:rsid w:val="005B30CB"/>
    <w:rsid w:val="005B3FF4"/>
    <w:rsid w:val="005B49FA"/>
    <w:rsid w:val="005B4B6C"/>
    <w:rsid w:val="005B5FB7"/>
    <w:rsid w:val="005B7C95"/>
    <w:rsid w:val="005C01D1"/>
    <w:rsid w:val="005C279B"/>
    <w:rsid w:val="005C3406"/>
    <w:rsid w:val="005C7221"/>
    <w:rsid w:val="005D240E"/>
    <w:rsid w:val="005D2484"/>
    <w:rsid w:val="005D6E4E"/>
    <w:rsid w:val="005D7E2A"/>
    <w:rsid w:val="005E051B"/>
    <w:rsid w:val="005E3414"/>
    <w:rsid w:val="005E3648"/>
    <w:rsid w:val="005E616C"/>
    <w:rsid w:val="005E6FA1"/>
    <w:rsid w:val="005F1BEC"/>
    <w:rsid w:val="005F46A3"/>
    <w:rsid w:val="005F69F3"/>
    <w:rsid w:val="005F750F"/>
    <w:rsid w:val="006009AB"/>
    <w:rsid w:val="00601C76"/>
    <w:rsid w:val="006053CB"/>
    <w:rsid w:val="00606934"/>
    <w:rsid w:val="0060775F"/>
    <w:rsid w:val="0061121E"/>
    <w:rsid w:val="00615681"/>
    <w:rsid w:val="00617BBF"/>
    <w:rsid w:val="00617BCC"/>
    <w:rsid w:val="006218BA"/>
    <w:rsid w:val="00623852"/>
    <w:rsid w:val="0062402F"/>
    <w:rsid w:val="00624788"/>
    <w:rsid w:val="00624F12"/>
    <w:rsid w:val="00625E6C"/>
    <w:rsid w:val="00626E81"/>
    <w:rsid w:val="00630760"/>
    <w:rsid w:val="00630D9F"/>
    <w:rsid w:val="00633500"/>
    <w:rsid w:val="00633629"/>
    <w:rsid w:val="00633695"/>
    <w:rsid w:val="00635039"/>
    <w:rsid w:val="0064366E"/>
    <w:rsid w:val="00647C3D"/>
    <w:rsid w:val="00650C23"/>
    <w:rsid w:val="00652A3D"/>
    <w:rsid w:val="00654175"/>
    <w:rsid w:val="00654258"/>
    <w:rsid w:val="00654D19"/>
    <w:rsid w:val="00654EC8"/>
    <w:rsid w:val="00657554"/>
    <w:rsid w:val="0066053F"/>
    <w:rsid w:val="00662ADC"/>
    <w:rsid w:val="00664590"/>
    <w:rsid w:val="00664FAC"/>
    <w:rsid w:val="00665209"/>
    <w:rsid w:val="00670AC1"/>
    <w:rsid w:val="00671DF4"/>
    <w:rsid w:val="006725C5"/>
    <w:rsid w:val="00672F29"/>
    <w:rsid w:val="006800A1"/>
    <w:rsid w:val="00680178"/>
    <w:rsid w:val="006804A9"/>
    <w:rsid w:val="006837B5"/>
    <w:rsid w:val="00685463"/>
    <w:rsid w:val="00687951"/>
    <w:rsid w:val="0069014F"/>
    <w:rsid w:val="00690C30"/>
    <w:rsid w:val="006911A2"/>
    <w:rsid w:val="0069233F"/>
    <w:rsid w:val="00693F32"/>
    <w:rsid w:val="00694034"/>
    <w:rsid w:val="00694BBA"/>
    <w:rsid w:val="006A0032"/>
    <w:rsid w:val="006A3525"/>
    <w:rsid w:val="006A7CCA"/>
    <w:rsid w:val="006B2D23"/>
    <w:rsid w:val="006B3F87"/>
    <w:rsid w:val="006B450B"/>
    <w:rsid w:val="006B46D4"/>
    <w:rsid w:val="006B6B6C"/>
    <w:rsid w:val="006B7DEE"/>
    <w:rsid w:val="006C074B"/>
    <w:rsid w:val="006C0A22"/>
    <w:rsid w:val="006C0BED"/>
    <w:rsid w:val="006C46C5"/>
    <w:rsid w:val="006C508F"/>
    <w:rsid w:val="006C6312"/>
    <w:rsid w:val="006C6DA8"/>
    <w:rsid w:val="006C7787"/>
    <w:rsid w:val="006D057F"/>
    <w:rsid w:val="006D20B2"/>
    <w:rsid w:val="006D3E7B"/>
    <w:rsid w:val="006D3ED1"/>
    <w:rsid w:val="006D3F93"/>
    <w:rsid w:val="006D4FF6"/>
    <w:rsid w:val="006D576A"/>
    <w:rsid w:val="006D735B"/>
    <w:rsid w:val="006D7C21"/>
    <w:rsid w:val="006E0164"/>
    <w:rsid w:val="006E027B"/>
    <w:rsid w:val="006E0FE5"/>
    <w:rsid w:val="006E1132"/>
    <w:rsid w:val="006E1956"/>
    <w:rsid w:val="006E5B93"/>
    <w:rsid w:val="006E5E80"/>
    <w:rsid w:val="006E64AB"/>
    <w:rsid w:val="006E767F"/>
    <w:rsid w:val="006F0BDC"/>
    <w:rsid w:val="006F0D3B"/>
    <w:rsid w:val="006F1065"/>
    <w:rsid w:val="006F2D31"/>
    <w:rsid w:val="006F5B06"/>
    <w:rsid w:val="006F5C39"/>
    <w:rsid w:val="007010C4"/>
    <w:rsid w:val="00701468"/>
    <w:rsid w:val="00702036"/>
    <w:rsid w:val="0070329F"/>
    <w:rsid w:val="00703A17"/>
    <w:rsid w:val="007070FA"/>
    <w:rsid w:val="007104E5"/>
    <w:rsid w:val="00710D66"/>
    <w:rsid w:val="0071241C"/>
    <w:rsid w:val="00713BAA"/>
    <w:rsid w:val="00713E2B"/>
    <w:rsid w:val="00714EB9"/>
    <w:rsid w:val="007165F2"/>
    <w:rsid w:val="00717CF4"/>
    <w:rsid w:val="0072057A"/>
    <w:rsid w:val="007212CD"/>
    <w:rsid w:val="00721F0B"/>
    <w:rsid w:val="007225EA"/>
    <w:rsid w:val="00723DA3"/>
    <w:rsid w:val="007248AC"/>
    <w:rsid w:val="00725970"/>
    <w:rsid w:val="00730731"/>
    <w:rsid w:val="007329C4"/>
    <w:rsid w:val="007348F8"/>
    <w:rsid w:val="0073622B"/>
    <w:rsid w:val="00740D8D"/>
    <w:rsid w:val="00742DA3"/>
    <w:rsid w:val="007448B4"/>
    <w:rsid w:val="00744F43"/>
    <w:rsid w:val="00745D8A"/>
    <w:rsid w:val="007460B5"/>
    <w:rsid w:val="00750EBF"/>
    <w:rsid w:val="007513B5"/>
    <w:rsid w:val="00752A60"/>
    <w:rsid w:val="00752CF9"/>
    <w:rsid w:val="00754C25"/>
    <w:rsid w:val="00755A72"/>
    <w:rsid w:val="00755E1B"/>
    <w:rsid w:val="00756EC0"/>
    <w:rsid w:val="007606CF"/>
    <w:rsid w:val="007618F4"/>
    <w:rsid w:val="00771538"/>
    <w:rsid w:val="007718CF"/>
    <w:rsid w:val="0077365B"/>
    <w:rsid w:val="00773FF8"/>
    <w:rsid w:val="007759E9"/>
    <w:rsid w:val="00777048"/>
    <w:rsid w:val="00780E34"/>
    <w:rsid w:val="00780E57"/>
    <w:rsid w:val="00784249"/>
    <w:rsid w:val="0078600C"/>
    <w:rsid w:val="00790167"/>
    <w:rsid w:val="007923DB"/>
    <w:rsid w:val="00792402"/>
    <w:rsid w:val="00795020"/>
    <w:rsid w:val="00796EA5"/>
    <w:rsid w:val="00797408"/>
    <w:rsid w:val="00797FB3"/>
    <w:rsid w:val="007A4DBD"/>
    <w:rsid w:val="007B2C19"/>
    <w:rsid w:val="007B3045"/>
    <w:rsid w:val="007B3A06"/>
    <w:rsid w:val="007B7B68"/>
    <w:rsid w:val="007C3B14"/>
    <w:rsid w:val="007C4880"/>
    <w:rsid w:val="007C4AD5"/>
    <w:rsid w:val="007C52C9"/>
    <w:rsid w:val="007D0D3A"/>
    <w:rsid w:val="007D1123"/>
    <w:rsid w:val="007D2950"/>
    <w:rsid w:val="007E43B2"/>
    <w:rsid w:val="007E6E76"/>
    <w:rsid w:val="007F0DEE"/>
    <w:rsid w:val="007F1570"/>
    <w:rsid w:val="007F2252"/>
    <w:rsid w:val="007F2BCA"/>
    <w:rsid w:val="007F6668"/>
    <w:rsid w:val="007F724B"/>
    <w:rsid w:val="007F7B12"/>
    <w:rsid w:val="00800AB7"/>
    <w:rsid w:val="00807286"/>
    <w:rsid w:val="00811E42"/>
    <w:rsid w:val="00816027"/>
    <w:rsid w:val="008170D4"/>
    <w:rsid w:val="008215B2"/>
    <w:rsid w:val="00821629"/>
    <w:rsid w:val="00821C95"/>
    <w:rsid w:val="00823D91"/>
    <w:rsid w:val="008279DC"/>
    <w:rsid w:val="00827F01"/>
    <w:rsid w:val="008322E5"/>
    <w:rsid w:val="00832E0A"/>
    <w:rsid w:val="00835C66"/>
    <w:rsid w:val="00836632"/>
    <w:rsid w:val="00837DCC"/>
    <w:rsid w:val="0084354A"/>
    <w:rsid w:val="00844A23"/>
    <w:rsid w:val="00845D12"/>
    <w:rsid w:val="008466B8"/>
    <w:rsid w:val="008477D4"/>
    <w:rsid w:val="008563CC"/>
    <w:rsid w:val="008573EF"/>
    <w:rsid w:val="008634C2"/>
    <w:rsid w:val="008637C0"/>
    <w:rsid w:val="00863952"/>
    <w:rsid w:val="00863FC9"/>
    <w:rsid w:val="008641DD"/>
    <w:rsid w:val="00864399"/>
    <w:rsid w:val="008650AC"/>
    <w:rsid w:val="00867053"/>
    <w:rsid w:val="008724B7"/>
    <w:rsid w:val="00873AC2"/>
    <w:rsid w:val="00873B39"/>
    <w:rsid w:val="0087526C"/>
    <w:rsid w:val="00881986"/>
    <w:rsid w:val="00881B07"/>
    <w:rsid w:val="00882F94"/>
    <w:rsid w:val="00883666"/>
    <w:rsid w:val="0088423C"/>
    <w:rsid w:val="00884BF6"/>
    <w:rsid w:val="00886244"/>
    <w:rsid w:val="008867F8"/>
    <w:rsid w:val="00891257"/>
    <w:rsid w:val="00892BCC"/>
    <w:rsid w:val="00892F5F"/>
    <w:rsid w:val="00893A3E"/>
    <w:rsid w:val="00895045"/>
    <w:rsid w:val="008A04CC"/>
    <w:rsid w:val="008A11E7"/>
    <w:rsid w:val="008A15C1"/>
    <w:rsid w:val="008A1EA8"/>
    <w:rsid w:val="008A6A5D"/>
    <w:rsid w:val="008A6E89"/>
    <w:rsid w:val="008A7B3C"/>
    <w:rsid w:val="008B258F"/>
    <w:rsid w:val="008B33D8"/>
    <w:rsid w:val="008B3BFA"/>
    <w:rsid w:val="008B4179"/>
    <w:rsid w:val="008B41D6"/>
    <w:rsid w:val="008B6BE7"/>
    <w:rsid w:val="008B72F4"/>
    <w:rsid w:val="008C068C"/>
    <w:rsid w:val="008C0777"/>
    <w:rsid w:val="008C0B47"/>
    <w:rsid w:val="008C2215"/>
    <w:rsid w:val="008C2B78"/>
    <w:rsid w:val="008C423F"/>
    <w:rsid w:val="008C68BA"/>
    <w:rsid w:val="008D1B17"/>
    <w:rsid w:val="008D5467"/>
    <w:rsid w:val="008D6A53"/>
    <w:rsid w:val="008E261D"/>
    <w:rsid w:val="008E2AFE"/>
    <w:rsid w:val="008E2EF5"/>
    <w:rsid w:val="008E3C8E"/>
    <w:rsid w:val="008E47A5"/>
    <w:rsid w:val="008F2B11"/>
    <w:rsid w:val="008F3A3A"/>
    <w:rsid w:val="008F7895"/>
    <w:rsid w:val="00900609"/>
    <w:rsid w:val="00901607"/>
    <w:rsid w:val="00901FD4"/>
    <w:rsid w:val="0090403A"/>
    <w:rsid w:val="0090481F"/>
    <w:rsid w:val="009053BF"/>
    <w:rsid w:val="00905E15"/>
    <w:rsid w:val="009060A4"/>
    <w:rsid w:val="00911B76"/>
    <w:rsid w:val="00911C47"/>
    <w:rsid w:val="0091283C"/>
    <w:rsid w:val="0091380B"/>
    <w:rsid w:val="00913979"/>
    <w:rsid w:val="00917433"/>
    <w:rsid w:val="00917A6A"/>
    <w:rsid w:val="00920874"/>
    <w:rsid w:val="0092283B"/>
    <w:rsid w:val="00922EBB"/>
    <w:rsid w:val="00923C5D"/>
    <w:rsid w:val="00924BAC"/>
    <w:rsid w:val="00926408"/>
    <w:rsid w:val="009311E0"/>
    <w:rsid w:val="009314AF"/>
    <w:rsid w:val="0093503A"/>
    <w:rsid w:val="00941670"/>
    <w:rsid w:val="009417F2"/>
    <w:rsid w:val="00941DFB"/>
    <w:rsid w:val="009425C0"/>
    <w:rsid w:val="00943BBF"/>
    <w:rsid w:val="009450E7"/>
    <w:rsid w:val="0094750C"/>
    <w:rsid w:val="00950E47"/>
    <w:rsid w:val="009513C5"/>
    <w:rsid w:val="00952E89"/>
    <w:rsid w:val="009531E6"/>
    <w:rsid w:val="0095361D"/>
    <w:rsid w:val="009541A4"/>
    <w:rsid w:val="00954BF2"/>
    <w:rsid w:val="00956892"/>
    <w:rsid w:val="009574E8"/>
    <w:rsid w:val="00957832"/>
    <w:rsid w:val="009629FD"/>
    <w:rsid w:val="00963ECA"/>
    <w:rsid w:val="00971810"/>
    <w:rsid w:val="00973492"/>
    <w:rsid w:val="00973905"/>
    <w:rsid w:val="00973A10"/>
    <w:rsid w:val="00973BB9"/>
    <w:rsid w:val="00973F58"/>
    <w:rsid w:val="00975508"/>
    <w:rsid w:val="009760C3"/>
    <w:rsid w:val="00980EEA"/>
    <w:rsid w:val="00982C10"/>
    <w:rsid w:val="00983281"/>
    <w:rsid w:val="00984E79"/>
    <w:rsid w:val="009854FC"/>
    <w:rsid w:val="00990E8D"/>
    <w:rsid w:val="00990FB8"/>
    <w:rsid w:val="0099135F"/>
    <w:rsid w:val="00996CF5"/>
    <w:rsid w:val="009972EB"/>
    <w:rsid w:val="009A01C3"/>
    <w:rsid w:val="009A0C50"/>
    <w:rsid w:val="009A111C"/>
    <w:rsid w:val="009A329E"/>
    <w:rsid w:val="009A38CB"/>
    <w:rsid w:val="009A5710"/>
    <w:rsid w:val="009A58A8"/>
    <w:rsid w:val="009A5DE4"/>
    <w:rsid w:val="009A692E"/>
    <w:rsid w:val="009A69DD"/>
    <w:rsid w:val="009A748D"/>
    <w:rsid w:val="009A7B7C"/>
    <w:rsid w:val="009B032B"/>
    <w:rsid w:val="009B44E6"/>
    <w:rsid w:val="009B515E"/>
    <w:rsid w:val="009C062D"/>
    <w:rsid w:val="009C0AE5"/>
    <w:rsid w:val="009D078B"/>
    <w:rsid w:val="009D1919"/>
    <w:rsid w:val="009D2A2D"/>
    <w:rsid w:val="009D40DB"/>
    <w:rsid w:val="009D4F51"/>
    <w:rsid w:val="009D6C5F"/>
    <w:rsid w:val="009E02E3"/>
    <w:rsid w:val="009E61E4"/>
    <w:rsid w:val="009F006D"/>
    <w:rsid w:val="009F294C"/>
    <w:rsid w:val="009F4D92"/>
    <w:rsid w:val="009F555D"/>
    <w:rsid w:val="009F5EA0"/>
    <w:rsid w:val="009F6821"/>
    <w:rsid w:val="009F69C4"/>
    <w:rsid w:val="00A00A39"/>
    <w:rsid w:val="00A050E1"/>
    <w:rsid w:val="00A06F8F"/>
    <w:rsid w:val="00A10506"/>
    <w:rsid w:val="00A127AD"/>
    <w:rsid w:val="00A13CB4"/>
    <w:rsid w:val="00A14297"/>
    <w:rsid w:val="00A15EB2"/>
    <w:rsid w:val="00A16B5B"/>
    <w:rsid w:val="00A17405"/>
    <w:rsid w:val="00A23D3B"/>
    <w:rsid w:val="00A24902"/>
    <w:rsid w:val="00A27F18"/>
    <w:rsid w:val="00A32175"/>
    <w:rsid w:val="00A34F04"/>
    <w:rsid w:val="00A34FAC"/>
    <w:rsid w:val="00A35132"/>
    <w:rsid w:val="00A357DA"/>
    <w:rsid w:val="00A378B0"/>
    <w:rsid w:val="00A4078E"/>
    <w:rsid w:val="00A4479D"/>
    <w:rsid w:val="00A45284"/>
    <w:rsid w:val="00A464E3"/>
    <w:rsid w:val="00A472CB"/>
    <w:rsid w:val="00A47D47"/>
    <w:rsid w:val="00A50842"/>
    <w:rsid w:val="00A50A3A"/>
    <w:rsid w:val="00A523D0"/>
    <w:rsid w:val="00A54274"/>
    <w:rsid w:val="00A55CB2"/>
    <w:rsid w:val="00A56147"/>
    <w:rsid w:val="00A57C2C"/>
    <w:rsid w:val="00A62448"/>
    <w:rsid w:val="00A63AB7"/>
    <w:rsid w:val="00A6402D"/>
    <w:rsid w:val="00A654E0"/>
    <w:rsid w:val="00A72523"/>
    <w:rsid w:val="00A75AF5"/>
    <w:rsid w:val="00A77618"/>
    <w:rsid w:val="00A80D87"/>
    <w:rsid w:val="00A83292"/>
    <w:rsid w:val="00A85A15"/>
    <w:rsid w:val="00A86AAF"/>
    <w:rsid w:val="00A91964"/>
    <w:rsid w:val="00A938FC"/>
    <w:rsid w:val="00A958BE"/>
    <w:rsid w:val="00AA1F81"/>
    <w:rsid w:val="00AA22BA"/>
    <w:rsid w:val="00AA2B77"/>
    <w:rsid w:val="00AA52F2"/>
    <w:rsid w:val="00AB09F7"/>
    <w:rsid w:val="00AB241D"/>
    <w:rsid w:val="00AB2B98"/>
    <w:rsid w:val="00AB378F"/>
    <w:rsid w:val="00AB4FBA"/>
    <w:rsid w:val="00AB5A3E"/>
    <w:rsid w:val="00AB7D62"/>
    <w:rsid w:val="00AC031B"/>
    <w:rsid w:val="00AC0BD5"/>
    <w:rsid w:val="00AC5966"/>
    <w:rsid w:val="00AC6BA1"/>
    <w:rsid w:val="00AC7B57"/>
    <w:rsid w:val="00AD1C13"/>
    <w:rsid w:val="00AD1FA3"/>
    <w:rsid w:val="00AD43B5"/>
    <w:rsid w:val="00AD6341"/>
    <w:rsid w:val="00AE000C"/>
    <w:rsid w:val="00AE4A8B"/>
    <w:rsid w:val="00AE5377"/>
    <w:rsid w:val="00AE64E8"/>
    <w:rsid w:val="00AF008C"/>
    <w:rsid w:val="00AF08F3"/>
    <w:rsid w:val="00AF10BC"/>
    <w:rsid w:val="00AF2A4B"/>
    <w:rsid w:val="00AF4E21"/>
    <w:rsid w:val="00AF73A3"/>
    <w:rsid w:val="00B00A05"/>
    <w:rsid w:val="00B00A3A"/>
    <w:rsid w:val="00B00FC6"/>
    <w:rsid w:val="00B012BD"/>
    <w:rsid w:val="00B01AE7"/>
    <w:rsid w:val="00B050A7"/>
    <w:rsid w:val="00B05803"/>
    <w:rsid w:val="00B05A4E"/>
    <w:rsid w:val="00B05D2B"/>
    <w:rsid w:val="00B103A7"/>
    <w:rsid w:val="00B12ABA"/>
    <w:rsid w:val="00B15341"/>
    <w:rsid w:val="00B1718C"/>
    <w:rsid w:val="00B23B5D"/>
    <w:rsid w:val="00B26C1A"/>
    <w:rsid w:val="00B32470"/>
    <w:rsid w:val="00B338E7"/>
    <w:rsid w:val="00B35034"/>
    <w:rsid w:val="00B35870"/>
    <w:rsid w:val="00B35952"/>
    <w:rsid w:val="00B369C1"/>
    <w:rsid w:val="00B37B16"/>
    <w:rsid w:val="00B406E5"/>
    <w:rsid w:val="00B42F61"/>
    <w:rsid w:val="00B432BF"/>
    <w:rsid w:val="00B51485"/>
    <w:rsid w:val="00B53080"/>
    <w:rsid w:val="00B54804"/>
    <w:rsid w:val="00B55369"/>
    <w:rsid w:val="00B56A92"/>
    <w:rsid w:val="00B601FC"/>
    <w:rsid w:val="00B60E37"/>
    <w:rsid w:val="00B617ED"/>
    <w:rsid w:val="00B632E1"/>
    <w:rsid w:val="00B65052"/>
    <w:rsid w:val="00B65395"/>
    <w:rsid w:val="00B679B7"/>
    <w:rsid w:val="00B67AE9"/>
    <w:rsid w:val="00B71173"/>
    <w:rsid w:val="00B741BC"/>
    <w:rsid w:val="00B84088"/>
    <w:rsid w:val="00B84508"/>
    <w:rsid w:val="00B84541"/>
    <w:rsid w:val="00B86690"/>
    <w:rsid w:val="00B87B49"/>
    <w:rsid w:val="00B911D8"/>
    <w:rsid w:val="00B97EB4"/>
    <w:rsid w:val="00BA1E17"/>
    <w:rsid w:val="00BA20B8"/>
    <w:rsid w:val="00BA52DE"/>
    <w:rsid w:val="00BA73F9"/>
    <w:rsid w:val="00BB3045"/>
    <w:rsid w:val="00BB30B7"/>
    <w:rsid w:val="00BB49E1"/>
    <w:rsid w:val="00BB4FC1"/>
    <w:rsid w:val="00BC0852"/>
    <w:rsid w:val="00BC0FA8"/>
    <w:rsid w:val="00BC45D1"/>
    <w:rsid w:val="00BC45E2"/>
    <w:rsid w:val="00BC5B20"/>
    <w:rsid w:val="00BD1112"/>
    <w:rsid w:val="00BD5767"/>
    <w:rsid w:val="00BD6CFD"/>
    <w:rsid w:val="00BD7EDD"/>
    <w:rsid w:val="00BE05CE"/>
    <w:rsid w:val="00BE1A6D"/>
    <w:rsid w:val="00BE36B2"/>
    <w:rsid w:val="00BE3F06"/>
    <w:rsid w:val="00BE78F9"/>
    <w:rsid w:val="00BF1AFB"/>
    <w:rsid w:val="00BF353D"/>
    <w:rsid w:val="00BF53E7"/>
    <w:rsid w:val="00BF6E97"/>
    <w:rsid w:val="00BF7B8E"/>
    <w:rsid w:val="00C00257"/>
    <w:rsid w:val="00C00936"/>
    <w:rsid w:val="00C05AD5"/>
    <w:rsid w:val="00C05C1C"/>
    <w:rsid w:val="00C0711A"/>
    <w:rsid w:val="00C0755A"/>
    <w:rsid w:val="00C1144B"/>
    <w:rsid w:val="00C11615"/>
    <w:rsid w:val="00C11C7C"/>
    <w:rsid w:val="00C12286"/>
    <w:rsid w:val="00C12659"/>
    <w:rsid w:val="00C12B93"/>
    <w:rsid w:val="00C14903"/>
    <w:rsid w:val="00C14DAE"/>
    <w:rsid w:val="00C1677A"/>
    <w:rsid w:val="00C22F9A"/>
    <w:rsid w:val="00C27459"/>
    <w:rsid w:val="00C324FE"/>
    <w:rsid w:val="00C33026"/>
    <w:rsid w:val="00C40B58"/>
    <w:rsid w:val="00C40E9E"/>
    <w:rsid w:val="00C41E5B"/>
    <w:rsid w:val="00C42E4D"/>
    <w:rsid w:val="00C443B2"/>
    <w:rsid w:val="00C4686B"/>
    <w:rsid w:val="00C50E3D"/>
    <w:rsid w:val="00C52E6A"/>
    <w:rsid w:val="00C534BA"/>
    <w:rsid w:val="00C53A3C"/>
    <w:rsid w:val="00C53FE4"/>
    <w:rsid w:val="00C619E5"/>
    <w:rsid w:val="00C62378"/>
    <w:rsid w:val="00C632FF"/>
    <w:rsid w:val="00C64531"/>
    <w:rsid w:val="00C6470D"/>
    <w:rsid w:val="00C65394"/>
    <w:rsid w:val="00C65C47"/>
    <w:rsid w:val="00C66BBD"/>
    <w:rsid w:val="00C75362"/>
    <w:rsid w:val="00C7695A"/>
    <w:rsid w:val="00C81266"/>
    <w:rsid w:val="00C82755"/>
    <w:rsid w:val="00C84390"/>
    <w:rsid w:val="00C85038"/>
    <w:rsid w:val="00C912E7"/>
    <w:rsid w:val="00C93320"/>
    <w:rsid w:val="00CA0B23"/>
    <w:rsid w:val="00CA19D1"/>
    <w:rsid w:val="00CA3D31"/>
    <w:rsid w:val="00CA3F06"/>
    <w:rsid w:val="00CA4B86"/>
    <w:rsid w:val="00CA68EF"/>
    <w:rsid w:val="00CA714F"/>
    <w:rsid w:val="00CB4377"/>
    <w:rsid w:val="00CB7E5D"/>
    <w:rsid w:val="00CC183E"/>
    <w:rsid w:val="00CC25F4"/>
    <w:rsid w:val="00CC2869"/>
    <w:rsid w:val="00CC3906"/>
    <w:rsid w:val="00CC3BDE"/>
    <w:rsid w:val="00CC3DE6"/>
    <w:rsid w:val="00CC577F"/>
    <w:rsid w:val="00CC678F"/>
    <w:rsid w:val="00CD4412"/>
    <w:rsid w:val="00CD71BE"/>
    <w:rsid w:val="00CE050B"/>
    <w:rsid w:val="00CE17CF"/>
    <w:rsid w:val="00CE41D2"/>
    <w:rsid w:val="00CE79A6"/>
    <w:rsid w:val="00CF32C4"/>
    <w:rsid w:val="00CF35A9"/>
    <w:rsid w:val="00CF4D0A"/>
    <w:rsid w:val="00D036B2"/>
    <w:rsid w:val="00D05AA3"/>
    <w:rsid w:val="00D07CC7"/>
    <w:rsid w:val="00D101B2"/>
    <w:rsid w:val="00D10852"/>
    <w:rsid w:val="00D15910"/>
    <w:rsid w:val="00D16A83"/>
    <w:rsid w:val="00D215E1"/>
    <w:rsid w:val="00D21786"/>
    <w:rsid w:val="00D23346"/>
    <w:rsid w:val="00D2419E"/>
    <w:rsid w:val="00D24942"/>
    <w:rsid w:val="00D25AD9"/>
    <w:rsid w:val="00D32BAC"/>
    <w:rsid w:val="00D34126"/>
    <w:rsid w:val="00D417BE"/>
    <w:rsid w:val="00D4181F"/>
    <w:rsid w:val="00D422C9"/>
    <w:rsid w:val="00D43127"/>
    <w:rsid w:val="00D4351B"/>
    <w:rsid w:val="00D43B04"/>
    <w:rsid w:val="00D4409A"/>
    <w:rsid w:val="00D51060"/>
    <w:rsid w:val="00D5160E"/>
    <w:rsid w:val="00D5373B"/>
    <w:rsid w:val="00D53BD4"/>
    <w:rsid w:val="00D54489"/>
    <w:rsid w:val="00D5552C"/>
    <w:rsid w:val="00D56BE8"/>
    <w:rsid w:val="00D57335"/>
    <w:rsid w:val="00D60E1A"/>
    <w:rsid w:val="00D6579C"/>
    <w:rsid w:val="00D723CB"/>
    <w:rsid w:val="00D73B6C"/>
    <w:rsid w:val="00D77A91"/>
    <w:rsid w:val="00D837F8"/>
    <w:rsid w:val="00D83903"/>
    <w:rsid w:val="00D92392"/>
    <w:rsid w:val="00D9281F"/>
    <w:rsid w:val="00D94839"/>
    <w:rsid w:val="00D951AD"/>
    <w:rsid w:val="00D96A11"/>
    <w:rsid w:val="00D97C6C"/>
    <w:rsid w:val="00DA01C8"/>
    <w:rsid w:val="00DA2552"/>
    <w:rsid w:val="00DA2571"/>
    <w:rsid w:val="00DA340C"/>
    <w:rsid w:val="00DA5FA0"/>
    <w:rsid w:val="00DA68AA"/>
    <w:rsid w:val="00DA7E6C"/>
    <w:rsid w:val="00DB056B"/>
    <w:rsid w:val="00DB0D0F"/>
    <w:rsid w:val="00DB1531"/>
    <w:rsid w:val="00DB206F"/>
    <w:rsid w:val="00DB2493"/>
    <w:rsid w:val="00DB2E13"/>
    <w:rsid w:val="00DB547B"/>
    <w:rsid w:val="00DB58CD"/>
    <w:rsid w:val="00DB71B4"/>
    <w:rsid w:val="00DC09CD"/>
    <w:rsid w:val="00DC134F"/>
    <w:rsid w:val="00DC174D"/>
    <w:rsid w:val="00DC2293"/>
    <w:rsid w:val="00DC36A0"/>
    <w:rsid w:val="00DC4014"/>
    <w:rsid w:val="00DC7BB0"/>
    <w:rsid w:val="00DD14D0"/>
    <w:rsid w:val="00DD1990"/>
    <w:rsid w:val="00DD4AC5"/>
    <w:rsid w:val="00DD7877"/>
    <w:rsid w:val="00DD7FE6"/>
    <w:rsid w:val="00DE258A"/>
    <w:rsid w:val="00DE2D9B"/>
    <w:rsid w:val="00DE4BA1"/>
    <w:rsid w:val="00DE5B15"/>
    <w:rsid w:val="00DE5E9D"/>
    <w:rsid w:val="00DF13F2"/>
    <w:rsid w:val="00DF21E7"/>
    <w:rsid w:val="00DF2717"/>
    <w:rsid w:val="00DF77C1"/>
    <w:rsid w:val="00E01201"/>
    <w:rsid w:val="00E0120E"/>
    <w:rsid w:val="00E02709"/>
    <w:rsid w:val="00E05787"/>
    <w:rsid w:val="00E061D7"/>
    <w:rsid w:val="00E109B3"/>
    <w:rsid w:val="00E110F5"/>
    <w:rsid w:val="00E11462"/>
    <w:rsid w:val="00E151E8"/>
    <w:rsid w:val="00E15C9C"/>
    <w:rsid w:val="00E16258"/>
    <w:rsid w:val="00E17114"/>
    <w:rsid w:val="00E21AD0"/>
    <w:rsid w:val="00E23CFA"/>
    <w:rsid w:val="00E23FB8"/>
    <w:rsid w:val="00E245E9"/>
    <w:rsid w:val="00E304B0"/>
    <w:rsid w:val="00E32417"/>
    <w:rsid w:val="00E34ABA"/>
    <w:rsid w:val="00E34BBC"/>
    <w:rsid w:val="00E34DE0"/>
    <w:rsid w:val="00E37152"/>
    <w:rsid w:val="00E404D0"/>
    <w:rsid w:val="00E42AB3"/>
    <w:rsid w:val="00E46103"/>
    <w:rsid w:val="00E46DCA"/>
    <w:rsid w:val="00E504AD"/>
    <w:rsid w:val="00E51FB6"/>
    <w:rsid w:val="00E5215E"/>
    <w:rsid w:val="00E5347B"/>
    <w:rsid w:val="00E54444"/>
    <w:rsid w:val="00E54BEF"/>
    <w:rsid w:val="00E54C95"/>
    <w:rsid w:val="00E5527D"/>
    <w:rsid w:val="00E56519"/>
    <w:rsid w:val="00E62268"/>
    <w:rsid w:val="00E638C6"/>
    <w:rsid w:val="00E64F59"/>
    <w:rsid w:val="00E66EDC"/>
    <w:rsid w:val="00E679D5"/>
    <w:rsid w:val="00E703E9"/>
    <w:rsid w:val="00E70914"/>
    <w:rsid w:val="00E70B22"/>
    <w:rsid w:val="00E712E5"/>
    <w:rsid w:val="00E7274E"/>
    <w:rsid w:val="00E732EB"/>
    <w:rsid w:val="00E80C55"/>
    <w:rsid w:val="00E80EAC"/>
    <w:rsid w:val="00E81103"/>
    <w:rsid w:val="00E829D0"/>
    <w:rsid w:val="00E85D60"/>
    <w:rsid w:val="00E90D76"/>
    <w:rsid w:val="00E91118"/>
    <w:rsid w:val="00EA7AF4"/>
    <w:rsid w:val="00EB37E8"/>
    <w:rsid w:val="00EB73A8"/>
    <w:rsid w:val="00EB784E"/>
    <w:rsid w:val="00EC087F"/>
    <w:rsid w:val="00EC1EDB"/>
    <w:rsid w:val="00EC355C"/>
    <w:rsid w:val="00EC4F27"/>
    <w:rsid w:val="00EC52E0"/>
    <w:rsid w:val="00ED25B7"/>
    <w:rsid w:val="00ED41DC"/>
    <w:rsid w:val="00ED543B"/>
    <w:rsid w:val="00EE1A56"/>
    <w:rsid w:val="00EE2093"/>
    <w:rsid w:val="00EE315F"/>
    <w:rsid w:val="00EE3D42"/>
    <w:rsid w:val="00EE56FB"/>
    <w:rsid w:val="00EE57C1"/>
    <w:rsid w:val="00EE73BF"/>
    <w:rsid w:val="00F00D1C"/>
    <w:rsid w:val="00F00D6C"/>
    <w:rsid w:val="00F0223D"/>
    <w:rsid w:val="00F057FA"/>
    <w:rsid w:val="00F10FFC"/>
    <w:rsid w:val="00F11546"/>
    <w:rsid w:val="00F1194D"/>
    <w:rsid w:val="00F12846"/>
    <w:rsid w:val="00F12ABF"/>
    <w:rsid w:val="00F12BF2"/>
    <w:rsid w:val="00F13FA9"/>
    <w:rsid w:val="00F14132"/>
    <w:rsid w:val="00F15DD7"/>
    <w:rsid w:val="00F17302"/>
    <w:rsid w:val="00F20576"/>
    <w:rsid w:val="00F22B11"/>
    <w:rsid w:val="00F23482"/>
    <w:rsid w:val="00F2410D"/>
    <w:rsid w:val="00F27AF0"/>
    <w:rsid w:val="00F27AF5"/>
    <w:rsid w:val="00F30B21"/>
    <w:rsid w:val="00F3180E"/>
    <w:rsid w:val="00F3571D"/>
    <w:rsid w:val="00F37CA6"/>
    <w:rsid w:val="00F411EE"/>
    <w:rsid w:val="00F43DD4"/>
    <w:rsid w:val="00F44F9F"/>
    <w:rsid w:val="00F46498"/>
    <w:rsid w:val="00F4649B"/>
    <w:rsid w:val="00F46EF5"/>
    <w:rsid w:val="00F5139E"/>
    <w:rsid w:val="00F51E7A"/>
    <w:rsid w:val="00F536D9"/>
    <w:rsid w:val="00F54293"/>
    <w:rsid w:val="00F56AF9"/>
    <w:rsid w:val="00F56B72"/>
    <w:rsid w:val="00F576A6"/>
    <w:rsid w:val="00F57D67"/>
    <w:rsid w:val="00F6005C"/>
    <w:rsid w:val="00F60E6F"/>
    <w:rsid w:val="00F610B1"/>
    <w:rsid w:val="00F63F0D"/>
    <w:rsid w:val="00F64105"/>
    <w:rsid w:val="00F707C1"/>
    <w:rsid w:val="00F72EAC"/>
    <w:rsid w:val="00F755BD"/>
    <w:rsid w:val="00F75AD9"/>
    <w:rsid w:val="00F76255"/>
    <w:rsid w:val="00F80A49"/>
    <w:rsid w:val="00F8112A"/>
    <w:rsid w:val="00F8112C"/>
    <w:rsid w:val="00F811BA"/>
    <w:rsid w:val="00F82707"/>
    <w:rsid w:val="00F87462"/>
    <w:rsid w:val="00F906A3"/>
    <w:rsid w:val="00F9681A"/>
    <w:rsid w:val="00F9797C"/>
    <w:rsid w:val="00FA10FC"/>
    <w:rsid w:val="00FA2879"/>
    <w:rsid w:val="00FA3239"/>
    <w:rsid w:val="00FA3BB8"/>
    <w:rsid w:val="00FA6431"/>
    <w:rsid w:val="00FA6CF0"/>
    <w:rsid w:val="00FB3613"/>
    <w:rsid w:val="00FB3676"/>
    <w:rsid w:val="00FB3E7A"/>
    <w:rsid w:val="00FB4F4A"/>
    <w:rsid w:val="00FB5507"/>
    <w:rsid w:val="00FB66BC"/>
    <w:rsid w:val="00FB79A8"/>
    <w:rsid w:val="00FB7B54"/>
    <w:rsid w:val="00FB7E74"/>
    <w:rsid w:val="00FC0399"/>
    <w:rsid w:val="00FC1D33"/>
    <w:rsid w:val="00FC2065"/>
    <w:rsid w:val="00FC4B19"/>
    <w:rsid w:val="00FC4EE4"/>
    <w:rsid w:val="00FC5ED4"/>
    <w:rsid w:val="00FC71D0"/>
    <w:rsid w:val="00FC7E64"/>
    <w:rsid w:val="00FD06BD"/>
    <w:rsid w:val="00FD21B7"/>
    <w:rsid w:val="00FD4809"/>
    <w:rsid w:val="00FD5D33"/>
    <w:rsid w:val="00FE0DF0"/>
    <w:rsid w:val="00FE0F3F"/>
    <w:rsid w:val="00FE3CC0"/>
    <w:rsid w:val="00FE555A"/>
    <w:rsid w:val="00FE66AF"/>
    <w:rsid w:val="00FE7727"/>
    <w:rsid w:val="00FF1405"/>
    <w:rsid w:val="00FF4F62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0E53F4"/>
    <w:pPr>
      <w:spacing w:after="0" w:line="240" w:lineRule="auto"/>
    </w:pPr>
    <w:rPr>
      <w:rFonts w:eastAsiaTheme="minorEastAsia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0E53F4"/>
    <w:pPr>
      <w:spacing w:after="0" w:line="240" w:lineRule="auto"/>
    </w:pPr>
    <w:rPr>
      <w:rFonts w:eastAsiaTheme="minorEastAsi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0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://dev.w3.org/csswg/css3-grid-align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CF-code\ECF\Templates\Lab\La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850E38" w:rsidRDefault="006F0B5C">
          <w:r w:rsidRPr="00FD574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103215"/>
    <w:rsid w:val="001D6B04"/>
    <w:rsid w:val="002170B0"/>
    <w:rsid w:val="00217472"/>
    <w:rsid w:val="002A38AA"/>
    <w:rsid w:val="002C4FAA"/>
    <w:rsid w:val="002D7EF5"/>
    <w:rsid w:val="002E1436"/>
    <w:rsid w:val="002E430F"/>
    <w:rsid w:val="00321B8E"/>
    <w:rsid w:val="00375F6B"/>
    <w:rsid w:val="003D23AA"/>
    <w:rsid w:val="0042277C"/>
    <w:rsid w:val="004745F8"/>
    <w:rsid w:val="004A798B"/>
    <w:rsid w:val="004F08E0"/>
    <w:rsid w:val="00540E07"/>
    <w:rsid w:val="00583F9E"/>
    <w:rsid w:val="005A66C9"/>
    <w:rsid w:val="005B7A3F"/>
    <w:rsid w:val="00630B37"/>
    <w:rsid w:val="006A6304"/>
    <w:rsid w:val="006F0B5C"/>
    <w:rsid w:val="00790579"/>
    <w:rsid w:val="008117E6"/>
    <w:rsid w:val="00850E38"/>
    <w:rsid w:val="00901716"/>
    <w:rsid w:val="0091404E"/>
    <w:rsid w:val="00A05DDD"/>
    <w:rsid w:val="00AA300D"/>
    <w:rsid w:val="00AF0970"/>
    <w:rsid w:val="00B0390A"/>
    <w:rsid w:val="00B31F7F"/>
    <w:rsid w:val="00BD3275"/>
    <w:rsid w:val="00BE5713"/>
    <w:rsid w:val="00C43B99"/>
    <w:rsid w:val="00C877BE"/>
    <w:rsid w:val="00CE0D0B"/>
    <w:rsid w:val="00D2519E"/>
    <w:rsid w:val="00D27E00"/>
    <w:rsid w:val="00D43CB8"/>
    <w:rsid w:val="00D527A0"/>
    <w:rsid w:val="00D67AC6"/>
    <w:rsid w:val="00D958DA"/>
    <w:rsid w:val="00DA461A"/>
    <w:rsid w:val="00E66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F0B5C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��< ? x m l   v e r s i o n = " 1 . 0 "   e n c o d i n g = " u t f - 1 6 " ? > < D o c S e t t i n g s   x m l n s : x s i = " h t t p : / / w w w . w 3 . o r g / 2 0 0 1 / X M L S c h e m a - i n s t a n c e "   x m l n s : x s d = " h t t p : / / w w w . w 3 . o r g / 2 0 0 1 / X M L S c h e m a " >  
     < R e v i e w > t r u e < / R e v i e w >  
     < R e v i e w M o d e > A l l < / R e v i e w M o d e >  
     < S u p r e s s i o n s / >  
 < / D o c S e t t i n g s > 
</file>

<file path=customXml/item2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0 e 8 6 3 b 2 - f f b b - 4 3 d 6 - a a 2 2 - 1 f 8 d 0 6 8 f 0 0 e b "   t i t l e = " O v e r v i e w "   s t y l e = " T o p i c " / >  
     < t o p i c   i d = " 0 8 c 1 d 3 a 0 - 0 a 8 d - 4 6 e 3 - 9 8 4 4 - b c 1 4 3 3 d c 1 0 c 4 "   t i t l e = " E x e r c i s e   1 :   C r e a t e   a   M e t r o   P r o j e c t "   s t y l e = " T o p i c " / >  
     < t o p i c   i d = " a 7 c 9 a 5 3 b - 3 6 9 b - 4 d c e - 8 8 9 c - 5 a 3 1 d 7 9 f 1 4 9 0 "   t i t l e = " E x e r c i s e   2 :   L o a d   R e c i p e   D a t a "   s t y l e = " T o p i c " / >  
     < t o p i c   i d = " 9 8 c 5 c 8 3 1 - e 1 6 e - 4 8 9 e - b d a 6 - f b 3 b d 8 9 a 6 4 e a "   t i t l e = " E x e r c i s e   3 :   C u s t o m i z e   t h e   U I "   s t y l e = " T o p i c " / >  
     < t o p i c   i d = " a 5 6 6 2 c d f - e c 3 8 - 4 0 0 4 - a 1 2 1 - 0 7 6 3 d 4 d 6 c c 2 b "   t i t l e = " S u m m a r y "   s t y l e = " T o p i c " / >  
 < / t o c > 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F01F63-E3F4-43D3-9C0B-A129DD5946CE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E753042F-D79C-44E9-BF82-1046DBF64996}">
  <ds:schemaRefs>
    <ds:schemaRef ds:uri="http://www.w3.org/2001/XMLSchema"/>
  </ds:schemaRefs>
</ds:datastoreItem>
</file>

<file path=customXml/itemProps3.xml><?xml version="1.0" encoding="utf-8"?>
<ds:datastoreItem xmlns:ds="http://schemas.openxmlformats.org/officeDocument/2006/customXml" ds:itemID="{AD3E432B-2D65-4457-AE6F-1FA694B47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198</TotalTime>
  <Pages>20</Pages>
  <Words>3944</Words>
  <Characters>22486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Working with data: Listiviews and data binding</vt:lpstr>
    </vt:vector>
  </TitlesOfParts>
  <Company>Microsoft Corporation</Company>
  <LinksUpToDate>false</LinksUpToDate>
  <CharactersWithSpaces>26378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with data: Listiviews and data binding</dc:title>
  <dc:creator>JaimeR</dc:creator>
  <dc:description>In this lab you will become familiar with the basic anatomy of a Metro style app. By the end of the lab, you will complete making a request to a REST service to get recipe data that will be displayed in the screen using a data-bound listview.
by JaimeRjaimer@microsoft.com</dc:description>
  <cp:lastModifiedBy>OMERONI</cp:lastModifiedBy>
  <cp:revision>111</cp:revision>
  <dcterms:created xsi:type="dcterms:W3CDTF">2012-05-28T19:23:00Z</dcterms:created>
  <dcterms:modified xsi:type="dcterms:W3CDTF">2012-06-19T18:15:00Z</dcterms:modified>
  <cp:version>1.0.0</cp:version>
</cp:coreProperties>
</file>